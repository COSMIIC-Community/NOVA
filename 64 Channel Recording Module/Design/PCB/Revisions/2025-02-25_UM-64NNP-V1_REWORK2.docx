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74A6" w14:textId="5EDC4132" w:rsidR="001E4739" w:rsidRDefault="001E4739" w:rsidP="00B86FC4">
      <w:pPr>
        <w:pStyle w:val="BodyText"/>
      </w:pPr>
      <w:bookmarkStart w:id="0" w:name="_Toc450819611"/>
      <w:bookmarkStart w:id="1" w:name="_Toc468441924"/>
    </w:p>
    <w:tbl>
      <w:tblPr>
        <w:tblStyle w:val="GridTable1Light"/>
        <w:tblW w:w="5000" w:type="pct"/>
        <w:tblLayout w:type="fixed"/>
        <w:tblLook w:val="0480" w:firstRow="0" w:lastRow="0" w:firstColumn="1" w:lastColumn="0" w:noHBand="0" w:noVBand="1"/>
      </w:tblPr>
      <w:tblGrid>
        <w:gridCol w:w="1795"/>
        <w:gridCol w:w="9283"/>
      </w:tblGrid>
      <w:tr w:rsidR="00B86FC4" w14:paraId="3FD640E3" w14:textId="77777777" w:rsidTr="00305965">
        <w:trPr>
          <w:cantSplit/>
          <w:trHeight w:hRule="exact"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shd w:val="clear" w:color="auto" w:fill="F2F2F2" w:themeFill="background1" w:themeFillShade="F2"/>
          </w:tcPr>
          <w:p w14:paraId="5E8E0546" w14:textId="0F74442C" w:rsidR="00B86FC4" w:rsidRDefault="00B86FC4" w:rsidP="001E4739">
            <w:pPr>
              <w:pStyle w:val="TableHeader"/>
            </w:pPr>
            <w:r>
              <w:t>Document Number</w:t>
            </w:r>
          </w:p>
        </w:tc>
        <w:tc>
          <w:tcPr>
            <w:tcW w:w="4190" w:type="pct"/>
          </w:tcPr>
          <w:p w14:paraId="096D43FF" w14:textId="4C46360E" w:rsidR="00B86FC4" w:rsidRDefault="002411C1" w:rsidP="001E47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UM-64NNP-V1_REWORK2</w:t>
            </w:r>
          </w:p>
        </w:tc>
      </w:tr>
      <w:tr w:rsidR="001E4739" w14:paraId="5A36BD05" w14:textId="77777777" w:rsidTr="00305965">
        <w:trPr>
          <w:cantSplit/>
          <w:trHeight w:hRule="exact"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shd w:val="clear" w:color="auto" w:fill="F2F2F2" w:themeFill="background1" w:themeFillShade="F2"/>
          </w:tcPr>
          <w:p w14:paraId="2E366D4D" w14:textId="60B6F4E4" w:rsidR="001E4739" w:rsidRPr="001E4739" w:rsidRDefault="00B86FC4" w:rsidP="001E4739">
            <w:pPr>
              <w:pStyle w:val="TableHeader"/>
            </w:pPr>
            <w:r>
              <w:t>Author</w:t>
            </w:r>
          </w:p>
        </w:tc>
        <w:tc>
          <w:tcPr>
            <w:tcW w:w="4190" w:type="pct"/>
          </w:tcPr>
          <w:p w14:paraId="790BF158" w14:textId="72315FFA" w:rsidR="00714292" w:rsidRPr="0010712A" w:rsidRDefault="001E4739" w:rsidP="001E47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Alex Campean</w:t>
            </w:r>
          </w:p>
        </w:tc>
      </w:tr>
      <w:tr w:rsidR="00B86FC4" w14:paraId="2A0534F6" w14:textId="77777777" w:rsidTr="00305965">
        <w:trPr>
          <w:cantSplit/>
          <w:trHeight w:hRule="exact"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shd w:val="clear" w:color="auto" w:fill="F2F2F2" w:themeFill="background1" w:themeFillShade="F2"/>
          </w:tcPr>
          <w:p w14:paraId="760696C2" w14:textId="659D2AA1" w:rsidR="00B86FC4" w:rsidRDefault="00B86FC4" w:rsidP="001E4739">
            <w:pPr>
              <w:pStyle w:val="TableHeader"/>
            </w:pPr>
            <w:r>
              <w:t>Client</w:t>
            </w:r>
          </w:p>
        </w:tc>
        <w:tc>
          <w:tcPr>
            <w:tcW w:w="4190" w:type="pct"/>
          </w:tcPr>
          <w:p w14:paraId="75D290AD" w14:textId="041966B7" w:rsidR="00714292" w:rsidRDefault="00537676" w:rsidP="001E47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University of Michigan</w:t>
            </w:r>
            <w:r w:rsidR="00EC1D48">
              <w:t xml:space="preserve"> / </w:t>
            </w:r>
            <w:r>
              <w:t>Chestek Lab</w:t>
            </w:r>
          </w:p>
        </w:tc>
      </w:tr>
      <w:tr w:rsidR="00B86FC4" w14:paraId="47228A18" w14:textId="77777777" w:rsidTr="00305965">
        <w:trPr>
          <w:cantSplit/>
          <w:trHeight w:hRule="exact"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shd w:val="clear" w:color="auto" w:fill="F2F2F2" w:themeFill="background1" w:themeFillShade="F2"/>
          </w:tcPr>
          <w:p w14:paraId="6B51175F" w14:textId="0679E483" w:rsidR="00B86FC4" w:rsidRDefault="00B86FC4" w:rsidP="00B86FC4">
            <w:pPr>
              <w:pStyle w:val="TableHeader"/>
            </w:pPr>
            <w:r>
              <w:t>Project</w:t>
            </w:r>
          </w:p>
        </w:tc>
        <w:tc>
          <w:tcPr>
            <w:tcW w:w="4190" w:type="pct"/>
          </w:tcPr>
          <w:p w14:paraId="20FA8DE7" w14:textId="54B56F8B" w:rsidR="00B86FC4" w:rsidRDefault="003653FC" w:rsidP="00B86FC4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53FC">
              <w:t>UM-64NNP-V1</w:t>
            </w:r>
          </w:p>
        </w:tc>
      </w:tr>
      <w:tr w:rsidR="00B86FC4" w:rsidRPr="00B86FC4" w14:paraId="1ED21CB2" w14:textId="77777777" w:rsidTr="00074ECD">
        <w:trPr>
          <w:cantSplit/>
          <w:trHeight w:hRule="exact" w:val="2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shd w:val="clear" w:color="auto" w:fill="F2F2F2" w:themeFill="background1" w:themeFillShade="F2"/>
          </w:tcPr>
          <w:p w14:paraId="245F9B59" w14:textId="317F5912" w:rsidR="00B86FC4" w:rsidRPr="00B86FC4" w:rsidRDefault="00B86FC4" w:rsidP="00B86FC4">
            <w:pPr>
              <w:pStyle w:val="TableHeader"/>
            </w:pPr>
            <w:r w:rsidRPr="00B86FC4">
              <w:t>Statement of Work</w:t>
            </w:r>
          </w:p>
        </w:tc>
        <w:tc>
          <w:tcPr>
            <w:tcW w:w="4190" w:type="pct"/>
          </w:tcPr>
          <w:p w14:paraId="31188DE5" w14:textId="32ADF6F0" w:rsidR="009B4D9F" w:rsidRPr="005F3CC5" w:rsidRDefault="009B4D9F" w:rsidP="005114B5">
            <w:pPr>
              <w:pStyle w:val="Table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CC5">
              <w:t xml:space="preserve">Remove </w:t>
            </w:r>
            <w:r w:rsidR="00EE664C" w:rsidRPr="005F3CC5">
              <w:t>FB</w:t>
            </w:r>
            <w:proofErr w:type="gramStart"/>
            <w:r w:rsidR="00EE664C" w:rsidRPr="005F3CC5">
              <w:t>1,FB</w:t>
            </w:r>
            <w:proofErr w:type="gramEnd"/>
            <w:r w:rsidR="00EE664C" w:rsidRPr="005F3CC5">
              <w:t>2, FB3, FB4</w:t>
            </w:r>
            <w:r w:rsidRPr="005F3CC5">
              <w:t xml:space="preserve"> and replace </w:t>
            </w:r>
            <w:r w:rsidR="00FC613A" w:rsidRPr="005F3CC5">
              <w:t>with</w:t>
            </w:r>
            <w:r w:rsidR="00EE664C" w:rsidRPr="005F3CC5">
              <w:t xml:space="preserve"> </w:t>
            </w:r>
            <w:r w:rsidR="00C10F95" w:rsidRPr="005F3CC5">
              <w:t xml:space="preserve">0402 </w:t>
            </w:r>
            <w:r w:rsidR="007B07E4" w:rsidRPr="005F3CC5">
              <w:t>zero-ohm</w:t>
            </w:r>
            <w:r w:rsidR="00C10F95" w:rsidRPr="005F3CC5">
              <w:t xml:space="preserve"> resistor</w:t>
            </w:r>
            <w:r w:rsidR="00717E7E">
              <w:t xml:space="preserve">s (Panasonic </w:t>
            </w:r>
            <w:r w:rsidR="00ED17CE" w:rsidRPr="00ED17CE">
              <w:t>ERJ-2GE0R00X</w:t>
            </w:r>
            <w:r w:rsidR="00717E7E">
              <w:t>)</w:t>
            </w:r>
            <w:r w:rsidR="00BF5BC9" w:rsidRPr="005F3CC5">
              <w:t>.</w:t>
            </w:r>
          </w:p>
          <w:p w14:paraId="63822742" w14:textId="77777777" w:rsidR="0010786D" w:rsidRDefault="009671EC" w:rsidP="0010786D">
            <w:pPr>
              <w:pStyle w:val="Table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Remove </w:t>
            </w:r>
            <w:r w:rsidR="00322C61">
              <w:t>R101, R201</w:t>
            </w:r>
            <w:r w:rsidR="000868E1">
              <w:t xml:space="preserve">, </w:t>
            </w:r>
            <w:r w:rsidR="00777101">
              <w:t>C103, C203.</w:t>
            </w:r>
          </w:p>
          <w:p w14:paraId="26752E5E" w14:textId="771CE06D" w:rsidR="0010786D" w:rsidRDefault="0010786D" w:rsidP="0010786D">
            <w:pPr>
              <w:pStyle w:val="Table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 1k, 0402 resistor </w:t>
            </w:r>
            <w:r w:rsidR="00ED17CE">
              <w:t xml:space="preserve">(Panasonic </w:t>
            </w:r>
            <w:r w:rsidR="001303E7" w:rsidRPr="001303E7">
              <w:t>ERJ-2RKF1001X</w:t>
            </w:r>
            <w:r w:rsidR="00ED17CE">
              <w:t xml:space="preserve">) </w:t>
            </w:r>
            <w:r>
              <w:t>as R27.</w:t>
            </w:r>
          </w:p>
          <w:p w14:paraId="498A187D" w14:textId="5341B6B0" w:rsidR="00777101" w:rsidRDefault="0010786D" w:rsidP="00322C61">
            <w:pPr>
              <w:pStyle w:val="Table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49.9k, 0402 resistor</w:t>
            </w:r>
            <w:r w:rsidR="001303E7">
              <w:t xml:space="preserve"> (Panasonic </w:t>
            </w:r>
            <w:r w:rsidR="001303E7" w:rsidRPr="001303E7">
              <w:t>ERJ-2RKF4992X</w:t>
            </w:r>
            <w:r w:rsidR="001303E7">
              <w:t>)</w:t>
            </w:r>
            <w:r>
              <w:t xml:space="preserve"> as R28.</w:t>
            </w:r>
          </w:p>
          <w:p w14:paraId="02D775E2" w14:textId="29FA0EB0" w:rsidR="00071F09" w:rsidRPr="00B86FC4" w:rsidRDefault="0010786D" w:rsidP="00396E66">
            <w:pPr>
              <w:pStyle w:val="Table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2</w:t>
            </w:r>
            <w:r w:rsidR="00C06E3F">
              <w:t xml:space="preserve">x </w:t>
            </w:r>
            <w:r>
              <w:t xml:space="preserve">22uF, 0402 capacitors </w:t>
            </w:r>
            <w:r w:rsidR="00396E66">
              <w:t xml:space="preserve">(Murata </w:t>
            </w:r>
            <w:r w:rsidR="00C06E3F" w:rsidRPr="00C06E3F">
              <w:t>GRM158R61A226ME15J</w:t>
            </w:r>
            <w:r w:rsidR="00396E66">
              <w:t xml:space="preserve">) </w:t>
            </w:r>
            <w:r>
              <w:t>to C103</w:t>
            </w:r>
            <w:r w:rsidR="00627230">
              <w:t xml:space="preserve"> and</w:t>
            </w:r>
            <w:r>
              <w:t xml:space="preserve"> C203.</w:t>
            </w:r>
            <w:r w:rsidR="00627230">
              <w:t xml:space="preserve"> Note that the capacitors must be stacked on top of each other.</w:t>
            </w:r>
          </w:p>
        </w:tc>
      </w:tr>
    </w:tbl>
    <w:p w14:paraId="2296BDD8" w14:textId="77777777" w:rsidR="00B86FC4" w:rsidRDefault="00B86FC4" w:rsidP="00B86FC4">
      <w:pPr>
        <w:pStyle w:val="BodyText"/>
      </w:pPr>
    </w:p>
    <w:p w14:paraId="7CDBDD86" w14:textId="77777777" w:rsidR="006A5874" w:rsidRDefault="006A5874" w:rsidP="00B86FC4">
      <w:pPr>
        <w:pStyle w:val="BodyText"/>
      </w:pP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5216"/>
        <w:gridCol w:w="5862"/>
      </w:tblGrid>
      <w:tr w:rsidR="00EC65D3" w14:paraId="1BE492B7" w14:textId="1BA45D6A" w:rsidTr="0004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hRule="exact"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pct"/>
            <w:shd w:val="clear" w:color="auto" w:fill="F2F2F2" w:themeFill="background1" w:themeFillShade="F2"/>
          </w:tcPr>
          <w:p w14:paraId="6E10F71A" w14:textId="77777777" w:rsidR="00EC65D3" w:rsidRPr="001E4739" w:rsidRDefault="00EC65D3" w:rsidP="005156D7">
            <w:pPr>
              <w:pStyle w:val="TableHeader"/>
              <w:rPr>
                <w:b/>
                <w:bCs w:val="0"/>
              </w:rPr>
            </w:pPr>
            <w:r>
              <w:rPr>
                <w:b/>
                <w:bCs w:val="0"/>
              </w:rPr>
              <w:t>Description</w:t>
            </w:r>
          </w:p>
        </w:tc>
        <w:tc>
          <w:tcPr>
            <w:tcW w:w="2646" w:type="pct"/>
            <w:shd w:val="clear" w:color="auto" w:fill="F2F2F2" w:themeFill="background1" w:themeFillShade="F2"/>
          </w:tcPr>
          <w:p w14:paraId="0BA06CD9" w14:textId="77777777" w:rsidR="00EC65D3" w:rsidRDefault="00EC65D3" w:rsidP="005156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65D3" w14:paraId="01A52D6C" w14:textId="565DEC08" w:rsidTr="00041D43">
        <w:trPr>
          <w:trHeight w:hRule="exact" w:val="49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pct"/>
          </w:tcPr>
          <w:p w14:paraId="2ADD2A1C" w14:textId="77777777" w:rsidR="00EC65D3" w:rsidRDefault="00EC65D3" w:rsidP="005156D7">
            <w:pPr>
              <w:pStyle w:val="TableText"/>
            </w:pPr>
            <w:r>
              <w:rPr>
                <w:noProof/>
              </w:rPr>
              <mc:AlternateContent>
                <mc:Choice Requires="wpc">
                  <w:drawing>
                    <wp:anchor distT="0" distB="0" distL="114300" distR="114300" simplePos="0" relativeHeight="251666432" behindDoc="0" locked="0" layoutInCell="1" allowOverlap="1" wp14:anchorId="38CC3305" wp14:editId="192A08A9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45720</wp:posOffset>
                      </wp:positionV>
                      <wp:extent cx="3057525" cy="3110230"/>
                      <wp:effectExtent l="0" t="0" r="9525" b="0"/>
                      <wp:wrapTopAndBottom/>
                      <wp:docPr id="1623663429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131954025" name="Picture 1131954025" descr="A close-up of a circuit boar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23559"/>
                                  <a:ext cx="3021644" cy="2750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15028262" name="Straight Arrow Connector 1715028262"/>
                              <wps:cNvCnPr/>
                              <wps:spPr>
                                <a:xfrm>
                                  <a:off x="748454" y="217197"/>
                                  <a:ext cx="0" cy="665798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84790276" name="Text Box 1"/>
                              <wps:cNvSpPr txBox="1"/>
                              <wps:spPr>
                                <a:xfrm>
                                  <a:off x="604097" y="0"/>
                                  <a:ext cx="452374" cy="1799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534DE6EC" w14:textId="4FA672F7" w:rsidR="00EC65D3" w:rsidRDefault="00EC65D3" w:rsidP="00FD1FC4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FB</w:t>
                                    </w:r>
                                    <w:proofErr w:type="gramStart"/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1,FB</w:t>
                                    </w:r>
                                    <w:proofErr w:type="gramEnd"/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607756166" name="Straight Arrow Connector 607756166"/>
                              <wps:cNvCnPr/>
                              <wps:spPr>
                                <a:xfrm>
                                  <a:off x="884510" y="217197"/>
                                  <a:ext cx="0" cy="66548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4688118" name="Straight Arrow Connector 294688118"/>
                              <wps:cNvCnPr/>
                              <wps:spPr>
                                <a:xfrm>
                                  <a:off x="2467905" y="254662"/>
                                  <a:ext cx="0" cy="66548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52289563" name="Text Box 1"/>
                              <wps:cNvSpPr txBox="1"/>
                              <wps:spPr>
                                <a:xfrm>
                                  <a:off x="2323760" y="37492"/>
                                  <a:ext cx="452374" cy="1799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00C38463" w14:textId="0FACF766" w:rsidR="00EC65D3" w:rsidRDefault="00EC65D3" w:rsidP="005E6EDA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FB</w:t>
                                    </w:r>
                                    <w:proofErr w:type="gramStart"/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3,FB</w:t>
                                    </w:r>
                                    <w:proofErr w:type="gramEnd"/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616688596" name="Straight Arrow Connector 616688596"/>
                              <wps:cNvCnPr/>
                              <wps:spPr>
                                <a:xfrm>
                                  <a:off x="2603795" y="254662"/>
                                  <a:ext cx="0" cy="66548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CC3305" id="Canvas 1" o:spid="_x0000_s1026" editas="canvas" style="position:absolute;margin-left:-5pt;margin-top:3.6pt;width:240.75pt;height:244.9pt;z-index:251666432;mso-width-relative:margin;mso-height-relative:margin" coordsize="30575,311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30575;height:31102;visibility:visible;mso-wrap-style:square" filled="t">
                        <v:fill o:detectmouseclick="t"/>
                        <v:path o:connecttype="none"/>
                      </v:shape>
                      <v:shape id="Picture 1131954025" o:spid="_x0000_s1028" type="#_x0000_t75" alt="A close-up of a circuit board&#10;&#10;AI-generated content may be incorrect." style="position:absolute;top:3235;width:30216;height:27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">
                        <v:imagedata r:id="rId12" o:title="A close-up of a circuit board&#10;&#10;AI-generated content may be incorrect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715028262" o:spid="_x0000_s1029" type="#_x0000_t32" style="position:absolute;left:7484;top:2171;width:0;height:66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" strokecolor="red" strokeweight="3pt">
                        <v:stroke endarrow="block" endarrowlength="long" joinstyle="miter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30" type="#_x0000_t202" style="position:absolute;left:6040;width:4524;height:17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" fillcolor="white [3201]" strokecolor="white [3212]" strokeweight=".5pt">
                        <v:textbox style="mso-fit-shape-to-text:t" inset="2.16pt,2.16pt,2.16pt,2.16pt">
                          <w:txbxContent>
                            <w:p w14:paraId="534DE6EC" w14:textId="4FA672F7" w:rsidR="00EC65D3" w:rsidRDefault="00EC65D3" w:rsidP="00FD1FC4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FB</w:t>
                              </w:r>
                              <w:proofErr w:type="gramStart"/>
                              <w:r>
                                <w:rPr>
                                  <w:rFonts w:eastAsia="Calibri"/>
                                  <w:szCs w:val="16"/>
                                </w:rPr>
                                <w:t>1,FB</w:t>
                              </w:r>
                              <w:proofErr w:type="gramEnd"/>
                              <w:r>
                                <w:rPr>
                                  <w:rFonts w:eastAsia="Calibri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Straight Arrow Connector 607756166" o:spid="_x0000_s1031" type="#_x0000_t32" style="position:absolute;left:8845;top:2171;width:0;height:66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" strokecolor="red" strokeweight="3pt">
                        <v:stroke endarrow="block" endarrowlength="long" joinstyle="miter"/>
                      </v:shape>
                      <v:shape id="Straight Arrow Connector 294688118" o:spid="_x0000_s1032" type="#_x0000_t32" style="position:absolute;left:24679;top:2546;width:0;height:66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" strokecolor="red" strokeweight="3pt">
                        <v:stroke endarrow="block" endarrowlength="long" joinstyle="miter"/>
                      </v:shape>
                      <v:shape id="Text Box 1" o:spid="_x0000_s1033" type="#_x0000_t202" style="position:absolute;left:23237;top:374;width:4524;height:18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" fillcolor="white [3201]" strokecolor="white [3212]" strokeweight=".5pt">
                        <v:textbox style="mso-fit-shape-to-text:t" inset="2.16pt,2.16pt,2.16pt,2.16pt">
                          <w:txbxContent>
                            <w:p w14:paraId="00C38463" w14:textId="0FACF766" w:rsidR="00EC65D3" w:rsidRDefault="00EC65D3" w:rsidP="005E6EDA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FB</w:t>
                              </w:r>
                              <w:proofErr w:type="gramStart"/>
                              <w:r>
                                <w:rPr>
                                  <w:rFonts w:eastAsia="Calibri"/>
                                  <w:szCs w:val="16"/>
                                </w:rPr>
                                <w:t>3,FB</w:t>
                              </w:r>
                              <w:proofErr w:type="gramEnd"/>
                              <w:r>
                                <w:rPr>
                                  <w:rFonts w:eastAsia="Calibri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Straight Arrow Connector 616688596" o:spid="_x0000_s1034" type="#_x0000_t32" style="position:absolute;left:26037;top:2546;width:0;height:66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" strokecolor="red" strokeweight="3pt">
                        <v:stroke endarrow="block" endarrowlength="long" joinstyle="miter"/>
                      </v:shape>
                      <w10:wrap type="topAndBottom"/>
                    </v:group>
                  </w:pict>
                </mc:Fallback>
              </mc:AlternateContent>
            </w:r>
          </w:p>
        </w:tc>
        <w:tc>
          <w:tcPr>
            <w:tcW w:w="2646" w:type="pct"/>
          </w:tcPr>
          <w:p w14:paraId="6C34E1B2" w14:textId="6AAFAA29" w:rsidR="00EC65D3" w:rsidRDefault="00EC65D3" w:rsidP="00EC6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CC5">
              <w:t>Remove FB1,</w:t>
            </w:r>
            <w:r w:rsidR="00071F09">
              <w:t xml:space="preserve"> </w:t>
            </w:r>
            <w:r w:rsidRPr="005F3CC5">
              <w:t>FB2, FB3, FB4 and replace</w:t>
            </w:r>
            <w:r>
              <w:t xml:space="preserve"> </w:t>
            </w:r>
            <w:r w:rsidRPr="005F3CC5">
              <w:t xml:space="preserve">with 0402 </w:t>
            </w:r>
            <w:proofErr w:type="gramStart"/>
            <w:r w:rsidRPr="005F3CC5">
              <w:t>zero</w:t>
            </w:r>
            <w:r w:rsidR="005D5911">
              <w:t xml:space="preserve"> </w:t>
            </w:r>
            <w:r w:rsidRPr="005F3CC5">
              <w:t>ohm</w:t>
            </w:r>
            <w:proofErr w:type="gramEnd"/>
            <w:r w:rsidRPr="005F3CC5">
              <w:t xml:space="preserve"> resistor.</w:t>
            </w:r>
          </w:p>
        </w:tc>
      </w:tr>
    </w:tbl>
    <w:p w14:paraId="48C5B9F8" w14:textId="77777777" w:rsidR="00814EC5" w:rsidRDefault="00814EC5" w:rsidP="00B86FC4">
      <w:pPr>
        <w:pStyle w:val="BodyText"/>
      </w:pPr>
    </w:p>
    <w:p w14:paraId="059ADAE6" w14:textId="0914A515" w:rsidR="009B4D9F" w:rsidRDefault="009B4D9F">
      <w:pPr>
        <w:jc w:val="left"/>
      </w:pPr>
      <w:r>
        <w:br w:type="page"/>
      </w:r>
    </w:p>
    <w:p w14:paraId="780DD7F7" w14:textId="77777777" w:rsidR="00AF44BB" w:rsidRDefault="00AF44BB"/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6565"/>
        <w:gridCol w:w="4513"/>
      </w:tblGrid>
      <w:tr w:rsidR="00D602ED" w14:paraId="73CA9EAE" w14:textId="77777777" w:rsidTr="0004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hRule="exact"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pct"/>
            <w:shd w:val="clear" w:color="auto" w:fill="F2F2F2" w:themeFill="background1" w:themeFillShade="F2"/>
          </w:tcPr>
          <w:bookmarkEnd w:id="0"/>
          <w:bookmarkEnd w:id="1"/>
          <w:p w14:paraId="73C0925E" w14:textId="77777777" w:rsidR="00D602ED" w:rsidRPr="001E4739" w:rsidRDefault="00D602ED" w:rsidP="00B35B17">
            <w:pPr>
              <w:pStyle w:val="TableHeader"/>
              <w:rPr>
                <w:b/>
                <w:bCs w:val="0"/>
              </w:rPr>
            </w:pPr>
            <w:r>
              <w:rPr>
                <w:b/>
                <w:bCs w:val="0"/>
              </w:rPr>
              <w:t>Description</w:t>
            </w:r>
          </w:p>
        </w:tc>
        <w:tc>
          <w:tcPr>
            <w:tcW w:w="2037" w:type="pct"/>
            <w:shd w:val="clear" w:color="auto" w:fill="F2F2F2" w:themeFill="background1" w:themeFillShade="F2"/>
          </w:tcPr>
          <w:p w14:paraId="3DBC16FC" w14:textId="77777777" w:rsidR="00D602ED" w:rsidRDefault="00D602ED" w:rsidP="00B35B1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602ED" w14:paraId="2A442533" w14:textId="77777777" w:rsidTr="00041D43">
        <w:trPr>
          <w:trHeight w:hRule="exact" w:val="5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pct"/>
          </w:tcPr>
          <w:p w14:paraId="3F3670F2" w14:textId="77777777" w:rsidR="00D602ED" w:rsidRDefault="00D602ED" w:rsidP="00B35B17">
            <w:pPr>
              <w:pStyle w:val="TableText"/>
            </w:pPr>
            <w:r>
              <w:rPr>
                <w:noProof/>
              </w:rPr>
              <mc:AlternateContent>
                <mc:Choice Requires="wpc">
                  <w:drawing>
                    <wp:anchor distT="0" distB="0" distL="114300" distR="114300" simplePos="0" relativeHeight="251668480" behindDoc="0" locked="0" layoutInCell="1" allowOverlap="1" wp14:anchorId="1353D78B" wp14:editId="113A20BA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48260</wp:posOffset>
                      </wp:positionV>
                      <wp:extent cx="3927475" cy="3463925"/>
                      <wp:effectExtent l="0" t="0" r="0" b="3175"/>
                      <wp:wrapTopAndBottom/>
                      <wp:docPr id="1612103340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635887210" name="Picture 1635887210" descr="A close-up of a green circuit boar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7483"/>
                                  <a:ext cx="3891640" cy="307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2866768" name="Straight Arrow Connector 332866768"/>
                              <wps:cNvCnPr/>
                              <wps:spPr>
                                <a:xfrm>
                                  <a:off x="1167425" y="213968"/>
                                  <a:ext cx="0" cy="45731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2144059" name="Text Box 1"/>
                              <wps:cNvSpPr txBox="1"/>
                              <wps:spPr>
                                <a:xfrm>
                                  <a:off x="931685" y="2634"/>
                                  <a:ext cx="281915" cy="1817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1F35F339" w14:textId="60082069" w:rsidR="00D602ED" w:rsidRDefault="001E18EE" w:rsidP="00D602ED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R</w:t>
                                    </w:r>
                                    <w:r w:rsidR="00FF274A">
                                      <w:rPr>
                                        <w:rFonts w:eastAsia="Calibri"/>
                                        <w:szCs w:val="16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444852358" name="Straight Arrow Connector 444852358"/>
                              <wps:cNvCnPr/>
                              <wps:spPr>
                                <a:xfrm>
                                  <a:off x="2497115" y="208203"/>
                                  <a:ext cx="0" cy="1622001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41295527" name="Text Box 1"/>
                              <wps:cNvSpPr txBox="1"/>
                              <wps:spPr>
                                <a:xfrm>
                                  <a:off x="2294690" y="33468"/>
                                  <a:ext cx="281915" cy="1817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520930FC" w14:textId="328F7495" w:rsidR="00FF274A" w:rsidRDefault="00FF274A" w:rsidP="00FF274A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R101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477256052" name="Text Box 1"/>
                              <wps:cNvSpPr txBox="1"/>
                              <wps:spPr>
                                <a:xfrm>
                                  <a:off x="2645210" y="35373"/>
                                  <a:ext cx="281915" cy="1817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33C451BF" w14:textId="337C620E" w:rsidR="00777101" w:rsidRDefault="00EB5604" w:rsidP="00777101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C</w:t>
                                    </w:r>
                                    <w:r w:rsidR="00777101">
                                      <w:rPr>
                                        <w:rFonts w:eastAsia="Calibri"/>
                                        <w:szCs w:val="16"/>
                                      </w:rPr>
                                      <w:t>10</w:t>
                                    </w: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32659814" name="Straight Arrow Connector 32659814"/>
                              <wps:cNvCnPr/>
                              <wps:spPr>
                                <a:xfrm>
                                  <a:off x="2712380" y="208521"/>
                                  <a:ext cx="0" cy="1557496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49295170" name="Straight Arrow Connector 1449295170"/>
                              <wps:cNvCnPr/>
                              <wps:spPr>
                                <a:xfrm>
                                  <a:off x="1387770" y="212551"/>
                                  <a:ext cx="0" cy="358813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31219706" name="Text Box 1"/>
                              <wps:cNvSpPr txBox="1"/>
                              <wps:spPr>
                                <a:xfrm>
                                  <a:off x="1216419" y="2634"/>
                                  <a:ext cx="281915" cy="1817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60C0F8A8" w14:textId="34705B1F" w:rsidR="00EB5604" w:rsidRDefault="00EB5604" w:rsidP="00EB5604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C203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53D78B" id="_x0000_s1035" editas="canvas" style="position:absolute;margin-left:-5pt;margin-top:3.8pt;width:309.25pt;height:272.75pt;z-index:251668480;mso-width-relative:margin;mso-height-relative:margin" coordsize="39274,346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">
                      <v:shape id="_x0000_s1036" type="#_x0000_t75" style="position:absolute;width:39274;height:34639;visibility:visible;mso-wrap-style:square" filled="t">
                        <v:fill o:detectmouseclick="t"/>
                        <v:path o:connecttype="none"/>
                      </v:shape>
                      <v:shape id="Picture 1635887210" o:spid="_x0000_s1037" type="#_x0000_t75" alt="A close-up of a green circuit board&#10;&#10;AI-generated content may be incorrect." style="position:absolute;top:3574;width:38916;height:30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">
                        <v:imagedata r:id="rId14" o:title="A close-up of a green circuit board&#10;&#10;AI-generated content may be incorrect"/>
                      </v:shape>
                      <v:shape id="Straight Arrow Connector 332866768" o:spid="_x0000_s1038" type="#_x0000_t32" style="position:absolute;left:11674;top:2139;width:0;height:45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" strokecolor="red" strokeweight="3pt">
                        <v:stroke endarrow="block" endarrowlength="long" joinstyle="miter"/>
                      </v:shape>
                      <v:shape id="Text Box 1" o:spid="_x0000_s1039" type="#_x0000_t202" style="position:absolute;left:9316;top:26;width:2820;height:18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" fillcolor="white [3201]" strokecolor="white [3212]" strokeweight=".5pt">
                        <v:textbox style="mso-fit-shape-to-text:t" inset="2.16pt,2.16pt,2.16pt,2.16pt">
                          <w:txbxContent>
                            <w:p w14:paraId="1F35F339" w14:textId="60082069" w:rsidR="00D602ED" w:rsidRDefault="001E18EE" w:rsidP="00D602ED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R</w:t>
                              </w:r>
                              <w:r w:rsidR="00FF274A">
                                <w:rPr>
                                  <w:rFonts w:eastAsia="Calibri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eastAsia="Calibri"/>
                                  <w:szCs w:val="1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Straight Arrow Connector 444852358" o:spid="_x0000_s1040" type="#_x0000_t32" style="position:absolute;left:24971;top:2082;width:0;height:162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" strokecolor="red" strokeweight="3pt">
                        <v:stroke endarrow="block" endarrowlength="long" joinstyle="miter"/>
                      </v:shape>
                      <v:shape id="Text Box 1" o:spid="_x0000_s1041" type="#_x0000_t202" style="position:absolute;left:22946;top:334;width:2820;height:18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" fillcolor="white [3201]" strokecolor="white [3212]" strokeweight=".5pt">
                        <v:textbox style="mso-fit-shape-to-text:t" inset="2.16pt,2.16pt,2.16pt,2.16pt">
                          <w:txbxContent>
                            <w:p w14:paraId="520930FC" w14:textId="328F7495" w:rsidR="00FF274A" w:rsidRDefault="00FF274A" w:rsidP="00FF274A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R101</w:t>
                              </w:r>
                            </w:p>
                          </w:txbxContent>
                        </v:textbox>
                      </v:shape>
                      <v:shape id="Text Box 1" o:spid="_x0000_s1042" type="#_x0000_t202" style="position:absolute;left:26452;top:353;width:2819;height:18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" fillcolor="white [3201]" strokecolor="white [3212]" strokeweight=".5pt">
                        <v:textbox style="mso-fit-shape-to-text:t" inset="2.16pt,2.16pt,2.16pt,2.16pt">
                          <w:txbxContent>
                            <w:p w14:paraId="33C451BF" w14:textId="337C620E" w:rsidR="00777101" w:rsidRDefault="00EB5604" w:rsidP="00777101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C</w:t>
                              </w:r>
                              <w:r w:rsidR="00777101">
                                <w:rPr>
                                  <w:rFonts w:eastAsia="Calibri"/>
                                  <w:szCs w:val="16"/>
                                </w:rPr>
                                <w:t>10</w:t>
                              </w:r>
                              <w:r>
                                <w:rPr>
                                  <w:rFonts w:eastAsia="Calibri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Straight Arrow Connector 32659814" o:spid="_x0000_s1043" type="#_x0000_t32" style="position:absolute;left:27123;top:2085;width:0;height:155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" strokecolor="red" strokeweight="3pt">
                        <v:stroke endarrow="block" endarrowlength="long" joinstyle="miter"/>
                      </v:shape>
                      <v:shape id="Straight Arrow Connector 1449295170" o:spid="_x0000_s1044" type="#_x0000_t32" style="position:absolute;left:13877;top:2125;width:0;height:35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" strokecolor="red" strokeweight="3pt">
                        <v:stroke endarrow="block" endarrowlength="long" joinstyle="miter"/>
                      </v:shape>
                      <v:shape id="Text Box 1" o:spid="_x0000_s1045" type="#_x0000_t202" style="position:absolute;left:12164;top:26;width:2819;height:18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" fillcolor="white [3201]" strokecolor="white [3212]" strokeweight=".5pt">
                        <v:textbox style="mso-fit-shape-to-text:t" inset="2.16pt,2.16pt,2.16pt,2.16pt">
                          <w:txbxContent>
                            <w:p w14:paraId="60C0F8A8" w14:textId="34705B1F" w:rsidR="00EB5604" w:rsidRDefault="00EB5604" w:rsidP="00EB5604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C203</w:t>
                              </w: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</w:p>
        </w:tc>
        <w:tc>
          <w:tcPr>
            <w:tcW w:w="2037" w:type="pct"/>
          </w:tcPr>
          <w:p w14:paraId="6839A0A4" w14:textId="325BB4FE" w:rsidR="00306CDF" w:rsidRDefault="00D602ED" w:rsidP="00B35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CC5">
              <w:t>Remove</w:t>
            </w:r>
            <w:r w:rsidR="00D10A70">
              <w:t xml:space="preserve"> R101, R2</w:t>
            </w:r>
            <w:r w:rsidR="00306CDF">
              <w:t>01</w:t>
            </w:r>
            <w:r w:rsidR="00511121">
              <w:t xml:space="preserve">, </w:t>
            </w:r>
            <w:r w:rsidR="00306CDF">
              <w:t>C103, C203.</w:t>
            </w:r>
          </w:p>
          <w:p w14:paraId="186EF852" w14:textId="77777777" w:rsidR="00306CDF" w:rsidRDefault="00306CDF" w:rsidP="00B35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B8997F" w14:textId="77777777" w:rsidR="001D03D8" w:rsidRDefault="001D03D8" w:rsidP="00B35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97D7F2" w14:textId="09EEACBE" w:rsidR="001D03D8" w:rsidRDefault="001D03D8" w:rsidP="00B35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6D5" w14:paraId="0C8D1807" w14:textId="77777777" w:rsidTr="00041D43">
        <w:trPr>
          <w:trHeight w:hRule="exact" w:val="5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pct"/>
          </w:tcPr>
          <w:p w14:paraId="00F86485" w14:textId="761B8E7E" w:rsidR="003166D5" w:rsidRDefault="003166D5" w:rsidP="00B35B17">
            <w:pPr>
              <w:pStyle w:val="TableText"/>
              <w:rPr>
                <w:noProof/>
              </w:rPr>
            </w:pPr>
            <w:r>
              <w:rPr>
                <w:noProof/>
              </w:rPr>
              <mc:AlternateContent>
                <mc:Choice Requires="wpc">
                  <w:drawing>
                    <wp:anchor distT="0" distB="0" distL="114300" distR="114300" simplePos="0" relativeHeight="251670528" behindDoc="0" locked="0" layoutInCell="1" allowOverlap="1" wp14:anchorId="1A366A1E" wp14:editId="53CD080D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127000</wp:posOffset>
                      </wp:positionV>
                      <wp:extent cx="3927475" cy="3463925"/>
                      <wp:effectExtent l="0" t="0" r="0" b="3175"/>
                      <wp:wrapTopAndBottom/>
                      <wp:docPr id="1182971583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227120382" name="Picture 227120382" descr="A close-up of a green circuit boar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7483"/>
                                  <a:ext cx="3891640" cy="307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02178429" name="Straight Arrow Connector 2002178429"/>
                              <wps:cNvCnPr/>
                              <wps:spPr>
                                <a:xfrm>
                                  <a:off x="1693500" y="212373"/>
                                  <a:ext cx="0" cy="394728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95521290" name="Straight Arrow Connector 1795521290"/>
                              <wps:cNvCnPr/>
                              <wps:spPr>
                                <a:xfrm>
                                  <a:off x="1852590" y="212373"/>
                                  <a:ext cx="0" cy="394728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38111235" name="Text Box 1"/>
                              <wps:cNvSpPr txBox="1"/>
                              <wps:spPr>
                                <a:xfrm>
                                  <a:off x="2645210" y="35373"/>
                                  <a:ext cx="281915" cy="1817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18FF19D3" w14:textId="77777777" w:rsidR="003166D5" w:rsidRDefault="003166D5" w:rsidP="003166D5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C103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485963680" name="Straight Arrow Connector 485963680"/>
                              <wps:cNvCnPr/>
                              <wps:spPr>
                                <a:xfrm>
                                  <a:off x="2712380" y="208521"/>
                                  <a:ext cx="0" cy="1557496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05669361" name="Straight Arrow Connector 1105669361"/>
                              <wps:cNvCnPr/>
                              <wps:spPr>
                                <a:xfrm>
                                  <a:off x="1387770" y="212551"/>
                                  <a:ext cx="0" cy="358813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24104487" name="Text Box 1"/>
                              <wps:cNvSpPr txBox="1"/>
                              <wps:spPr>
                                <a:xfrm>
                                  <a:off x="1216419" y="2634"/>
                                  <a:ext cx="281915" cy="1817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2AC0F28B" w14:textId="77777777" w:rsidR="003166D5" w:rsidRDefault="003166D5" w:rsidP="003166D5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C203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422980302" name="Text Box 1"/>
                              <wps:cNvSpPr txBox="1"/>
                              <wps:spPr>
                                <a:xfrm>
                                  <a:off x="1564639" y="2888"/>
                                  <a:ext cx="226588" cy="1817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03C8A12A" w14:textId="77777777" w:rsidR="003166D5" w:rsidRDefault="003166D5" w:rsidP="003166D5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R27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2079452639" name="Text Box 1"/>
                              <wps:cNvSpPr txBox="1"/>
                              <wps:spPr>
                                <a:xfrm>
                                  <a:off x="1805399" y="2634"/>
                                  <a:ext cx="226588" cy="1817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7B5FD35C" w14:textId="77777777" w:rsidR="003166D5" w:rsidRDefault="003166D5" w:rsidP="003166D5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R28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366A1E" id="_x0000_s1046" editas="canvas" style="position:absolute;margin-left:-5pt;margin-top:10pt;width:309.25pt;height:272.75pt;z-index:251670528;mso-width-relative:margin;mso-height-relative:margin" coordsize="39274,346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">
                      <v:shape id="_x0000_s1047" type="#_x0000_t75" style="position:absolute;width:39274;height:34639;visibility:visible;mso-wrap-style:square" filled="t">
                        <v:fill o:detectmouseclick="t"/>
                        <v:path o:connecttype="none"/>
                      </v:shape>
                      <v:shape id="Picture 227120382" o:spid="_x0000_s1048" type="#_x0000_t75" alt="A close-up of a green circuit board&#10;&#10;AI-generated content may be incorrect." style="position:absolute;top:3574;width:38916;height:30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">
                        <v:imagedata r:id="rId14" o:title="A close-up of a green circuit board&#10;&#10;AI-generated content may be incorrect"/>
                      </v:shape>
                      <v:shape id="Straight Arrow Connector 2002178429" o:spid="_x0000_s1049" type="#_x0000_t32" style="position:absolute;left:16935;top:2123;width:0;height:39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" strokecolor="red" strokeweight="3pt">
                        <v:stroke endarrow="block" endarrowlength="long" joinstyle="miter"/>
                      </v:shape>
                      <v:shape id="Straight Arrow Connector 1795521290" o:spid="_x0000_s1050" type="#_x0000_t32" style="position:absolute;left:18525;top:2123;width:0;height:39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" strokecolor="red" strokeweight="3pt">
                        <v:stroke endarrow="block" endarrowlength="long" joinstyle="miter"/>
                      </v:shape>
                      <v:shape id="Text Box 1" o:spid="_x0000_s1051" type="#_x0000_t202" style="position:absolute;left:26452;top:353;width:2819;height:18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" fillcolor="white [3201]" strokecolor="white [3212]" strokeweight=".5pt">
                        <v:textbox style="mso-fit-shape-to-text:t" inset="2.16pt,2.16pt,2.16pt,2.16pt">
                          <w:txbxContent>
                            <w:p w14:paraId="18FF19D3" w14:textId="77777777" w:rsidR="003166D5" w:rsidRDefault="003166D5" w:rsidP="003166D5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C103</w:t>
                              </w:r>
                            </w:p>
                          </w:txbxContent>
                        </v:textbox>
                      </v:shape>
                      <v:shape id="Straight Arrow Connector 485963680" o:spid="_x0000_s1052" type="#_x0000_t32" style="position:absolute;left:27123;top:2085;width:0;height:155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" strokecolor="red" strokeweight="3pt">
                        <v:stroke endarrow="block" endarrowlength="long" joinstyle="miter"/>
                      </v:shape>
                      <v:shape id="Straight Arrow Connector 1105669361" o:spid="_x0000_s1053" type="#_x0000_t32" style="position:absolute;left:13877;top:2125;width:0;height:35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" strokecolor="red" strokeweight="3pt">
                        <v:stroke endarrow="block" endarrowlength="long" joinstyle="miter"/>
                      </v:shape>
                      <v:shape id="Text Box 1" o:spid="_x0000_s1054" type="#_x0000_t202" style="position:absolute;left:12164;top:26;width:2819;height:18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" fillcolor="white [3201]" strokecolor="white [3212]" strokeweight=".5pt">
                        <v:textbox style="mso-fit-shape-to-text:t" inset="2.16pt,2.16pt,2.16pt,2.16pt">
                          <w:txbxContent>
                            <w:p w14:paraId="2AC0F28B" w14:textId="77777777" w:rsidR="003166D5" w:rsidRDefault="003166D5" w:rsidP="003166D5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C203</w:t>
                              </w:r>
                            </w:p>
                          </w:txbxContent>
                        </v:textbox>
                      </v:shape>
                      <v:shape id="Text Box 1" o:spid="_x0000_s1055" type="#_x0000_t202" style="position:absolute;left:15646;top:28;width:2266;height:18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" fillcolor="white [3201]" strokecolor="white [3212]" strokeweight=".5pt">
                        <v:textbox style="mso-fit-shape-to-text:t" inset="2.16pt,2.16pt,2.16pt,2.16pt">
                          <w:txbxContent>
                            <w:p w14:paraId="03C8A12A" w14:textId="77777777" w:rsidR="003166D5" w:rsidRDefault="003166D5" w:rsidP="003166D5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R27</w:t>
                              </w:r>
                            </w:p>
                          </w:txbxContent>
                        </v:textbox>
                      </v:shape>
                      <v:shape id="Text Box 1" o:spid="_x0000_s1056" type="#_x0000_t202" style="position:absolute;left:18053;top:26;width:2266;height:18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" fillcolor="white [3201]" strokecolor="white [3212]" strokeweight=".5pt">
                        <v:textbox style="mso-fit-shape-to-text:t" inset="2.16pt,2.16pt,2.16pt,2.16pt">
                          <w:txbxContent>
                            <w:p w14:paraId="7B5FD35C" w14:textId="77777777" w:rsidR="003166D5" w:rsidRDefault="003166D5" w:rsidP="003166D5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R28</w:t>
                              </w: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</w:p>
        </w:tc>
        <w:tc>
          <w:tcPr>
            <w:tcW w:w="2037" w:type="pct"/>
          </w:tcPr>
          <w:p w14:paraId="41788043" w14:textId="77777777" w:rsidR="005E2A4E" w:rsidRDefault="005E2A4E" w:rsidP="005E2A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1k, 0402 resistor as R27.</w:t>
            </w:r>
          </w:p>
          <w:p w14:paraId="46DD6899" w14:textId="77777777" w:rsidR="005E2A4E" w:rsidRDefault="005E2A4E" w:rsidP="005E2A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02A2C1" w14:textId="77777777" w:rsidR="005E2A4E" w:rsidRDefault="005E2A4E" w:rsidP="005E2A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49.9k, 0402 resistor as R28.</w:t>
            </w:r>
          </w:p>
          <w:p w14:paraId="1C8922ED" w14:textId="77777777" w:rsidR="003166D5" w:rsidRDefault="003166D5" w:rsidP="00B35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34E6F5" w14:textId="02910CA4" w:rsidR="0013022D" w:rsidRPr="005F3CC5" w:rsidRDefault="00F82E8B" w:rsidP="00B35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 2 stacked 22uF, 0402 capacitors to </w:t>
            </w:r>
            <w:r w:rsidR="000362A7">
              <w:t>C103, C203.</w:t>
            </w:r>
          </w:p>
        </w:tc>
      </w:tr>
    </w:tbl>
    <w:p w14:paraId="16778B6B" w14:textId="77777777" w:rsidR="00BE2A6A" w:rsidRDefault="00BE2A6A" w:rsidP="00B86FC4">
      <w:pPr>
        <w:tabs>
          <w:tab w:val="left" w:pos="4763"/>
        </w:tabs>
      </w:pPr>
    </w:p>
    <w:p w14:paraId="5F0E0120" w14:textId="77777777" w:rsidR="00EB5D66" w:rsidRDefault="00EB5D66">
      <w:pPr>
        <w:jc w:val="left"/>
      </w:pPr>
      <w:r>
        <w:br w:type="page"/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7105"/>
        <w:gridCol w:w="3973"/>
      </w:tblGrid>
      <w:tr w:rsidR="00320648" w14:paraId="0BB20B5B" w14:textId="77777777" w:rsidTr="0004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hRule="exact"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pct"/>
            <w:shd w:val="clear" w:color="auto" w:fill="F2F2F2" w:themeFill="background1" w:themeFillShade="F2"/>
          </w:tcPr>
          <w:p w14:paraId="67D795ED" w14:textId="77777777" w:rsidR="00320648" w:rsidRPr="001E4739" w:rsidRDefault="00320648" w:rsidP="00B35B17">
            <w:pPr>
              <w:pStyle w:val="TableHeader"/>
              <w:rPr>
                <w:b/>
                <w:bCs w:val="0"/>
              </w:rPr>
            </w:pPr>
            <w:r>
              <w:rPr>
                <w:b/>
                <w:bCs w:val="0"/>
              </w:rPr>
              <w:lastRenderedPageBreak/>
              <w:t>Description</w:t>
            </w:r>
          </w:p>
        </w:tc>
        <w:tc>
          <w:tcPr>
            <w:tcW w:w="1793" w:type="pct"/>
            <w:shd w:val="clear" w:color="auto" w:fill="F2F2F2" w:themeFill="background1" w:themeFillShade="F2"/>
          </w:tcPr>
          <w:p w14:paraId="549FA60C" w14:textId="77777777" w:rsidR="00320648" w:rsidRDefault="00320648" w:rsidP="00B35B1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0648" w14:paraId="792840F3" w14:textId="77777777" w:rsidTr="00041D43">
        <w:trPr>
          <w:trHeight w:hRule="exact" w:val="5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pct"/>
          </w:tcPr>
          <w:p w14:paraId="486A523D" w14:textId="77777777" w:rsidR="00320648" w:rsidRDefault="00320648" w:rsidP="00B35B17">
            <w:pPr>
              <w:pStyle w:val="TableText"/>
            </w:pPr>
            <w:r>
              <w:rPr>
                <w:noProof/>
              </w:rPr>
              <mc:AlternateContent>
                <mc:Choice Requires="wpc">
                  <w:drawing>
                    <wp:anchor distT="0" distB="0" distL="114300" distR="114300" simplePos="0" relativeHeight="251672576" behindDoc="0" locked="0" layoutInCell="1" allowOverlap="1" wp14:anchorId="6FDBE722" wp14:editId="1A842090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42545</wp:posOffset>
                      </wp:positionV>
                      <wp:extent cx="4410710" cy="3463925"/>
                      <wp:effectExtent l="0" t="0" r="8890" b="3175"/>
                      <wp:wrapTopAndBottom/>
                      <wp:docPr id="1358797893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696558957" name="Picture 696558957" descr="A close-up of a green circuit boar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61210" t="42796" r="19321" b="37781"/>
                                <a:stretch/>
                              </pic:blipFill>
                              <pic:spPr>
                                <a:xfrm>
                                  <a:off x="0" y="16837"/>
                                  <a:ext cx="4375150" cy="34470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27672547" name="Straight Arrow Connector 1927672547"/>
                              <wps:cNvCnPr/>
                              <wps:spPr>
                                <a:xfrm flipH="1">
                                  <a:off x="3663950" y="1587500"/>
                                  <a:ext cx="292100" cy="539750"/>
                                </a:xfrm>
                                <a:prstGeom prst="straightConnector1">
                                  <a:avLst/>
                                </a:prstGeom>
                                <a:ln w="635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10048399" name="Straight Arrow Connector 1110048399"/>
                              <wps:cNvCnPr/>
                              <wps:spPr>
                                <a:xfrm flipH="1">
                                  <a:off x="675300" y="806450"/>
                                  <a:ext cx="220050" cy="544168"/>
                                </a:xfrm>
                                <a:prstGeom prst="straightConnector1">
                                  <a:avLst/>
                                </a:prstGeom>
                                <a:ln w="63500">
                                  <a:solidFill>
                                    <a:srgbClr val="FF0000"/>
                                  </a:solidFill>
                                  <a:tailEnd type="triangle" w="med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896315" id="Canvas 1" o:spid="_x0000_s1026" editas="canvas" style="position:absolute;margin-left:-5pt;margin-top:3.35pt;width:347.3pt;height:272.75pt;z-index:251672576;mso-width-relative:margin;mso-height-relative:margin" coordsize="44107,346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">
                      <v:shape id="_x0000_s1027" type="#_x0000_t75" style="position:absolute;width:44107;height:34639;visibility:visible;mso-wrap-style:square" filled="t">
                        <v:fill o:detectmouseclick="t"/>
                        <v:path o:connecttype="none"/>
                      </v:shape>
                      <v:shape id="Picture 696558957" o:spid="_x0000_s1028" type="#_x0000_t75" alt="A close-up of a green circuit board&#10;&#10;AI-generated content may be incorrect." style="position:absolute;top:168;width:43751;height:34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">
                        <v:imagedata r:id="rId14" o:title="A close-up of a green circuit board&#10;&#10;AI-generated content may be incorrect" croptop="28047f" cropbottom="24760f" cropleft="40115f" cropright="12662f"/>
                      </v:shape>
                      <v:shape id="Straight Arrow Connector 1927672547" o:spid="_x0000_s1029" type="#_x0000_t32" style="position:absolute;left:36639;top:15875;width:2921;height:53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" strokecolor="red" strokeweight="5pt">
                        <v:stroke endarrow="block" endarrowlength="long" joinstyle="miter"/>
                      </v:shape>
                      <v:shape id="Straight Arrow Connector 1110048399" o:spid="_x0000_s1030" type="#_x0000_t32" style="position:absolute;left:6753;top:8064;width:2200;height:544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" strokecolor="red" strokeweight="5pt">
                        <v:stroke endarrow="block" endarrowlength="long" joinstyle="miter"/>
                      </v:shape>
                      <w10:wrap type="topAndBottom"/>
                    </v:group>
                  </w:pict>
                </mc:Fallback>
              </mc:AlternateContent>
            </w:r>
          </w:p>
        </w:tc>
        <w:tc>
          <w:tcPr>
            <w:tcW w:w="1793" w:type="pct"/>
          </w:tcPr>
          <w:p w14:paraId="31893E50" w14:textId="6CFAD621" w:rsidR="00320648" w:rsidRDefault="00F35FC4" w:rsidP="00B35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Jumper a </w:t>
            </w:r>
            <w:r w:rsidR="002C500A">
              <w:t xml:space="preserve">wire across U101 and </w:t>
            </w:r>
            <w:r w:rsidR="005B1299">
              <w:t>U201 as shown</w:t>
            </w:r>
            <w:r w:rsidR="00320648">
              <w:t>.</w:t>
            </w:r>
            <w:r w:rsidR="00A80F7D">
              <w:t xml:space="preserve"> </w:t>
            </w:r>
            <w:r w:rsidR="00946028">
              <w:t>Make sure the wire does not touch any other board metal.</w:t>
            </w:r>
            <w:r w:rsidR="00073DE1">
              <w:t xml:space="preserve"> Only U101 shown.</w:t>
            </w:r>
          </w:p>
        </w:tc>
      </w:tr>
    </w:tbl>
    <w:p w14:paraId="02953AA9" w14:textId="77777777" w:rsidR="00073DE1" w:rsidRDefault="00073DE1" w:rsidP="00B86FC4">
      <w:pPr>
        <w:tabs>
          <w:tab w:val="left" w:pos="4763"/>
        </w:tabs>
      </w:pPr>
    </w:p>
    <w:p w14:paraId="2B7FF583" w14:textId="6DF59D02" w:rsidR="008575C3" w:rsidRDefault="00B86FC4" w:rsidP="00B86FC4">
      <w:pPr>
        <w:tabs>
          <w:tab w:val="left" w:pos="4763"/>
        </w:tabs>
      </w:pPr>
      <w:r>
        <w:tab/>
      </w:r>
    </w:p>
    <w:sectPr w:rsidR="008575C3" w:rsidSect="00B86FC4">
      <w:headerReference w:type="default" r:id="rId15"/>
      <w:footerReference w:type="default" r:id="rId16"/>
      <w:pgSz w:w="12240" w:h="15840" w:code="1"/>
      <w:pgMar w:top="576" w:right="576" w:bottom="576" w:left="576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862B5" w14:textId="77777777" w:rsidR="0026751A" w:rsidRDefault="0026751A" w:rsidP="00F959F7">
      <w:r>
        <w:separator/>
      </w:r>
    </w:p>
  </w:endnote>
  <w:endnote w:type="continuationSeparator" w:id="0">
    <w:p w14:paraId="53F33F00" w14:textId="77777777" w:rsidR="0026751A" w:rsidRDefault="0026751A" w:rsidP="00F95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">
    <w:altName w:val="Segoe UI"/>
    <w:charset w:val="00"/>
    <w:family w:val="swiss"/>
    <w:pitch w:val="variable"/>
    <w:sig w:usb0="A0002AE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9" w:type="dxa"/>
        <w:right w:w="29" w:type="dxa"/>
      </w:tblCellMar>
      <w:tblLook w:val="04A0" w:firstRow="1" w:lastRow="0" w:firstColumn="1" w:lastColumn="0" w:noHBand="0" w:noVBand="1"/>
    </w:tblPr>
    <w:tblGrid>
      <w:gridCol w:w="7249"/>
      <w:gridCol w:w="2772"/>
      <w:gridCol w:w="1067"/>
    </w:tblGrid>
    <w:tr w:rsidR="00B86FC4" w:rsidRPr="001F3BDF" w14:paraId="77C800A2" w14:textId="77777777" w:rsidTr="00B86FC4">
      <w:tc>
        <w:tcPr>
          <w:tcW w:w="3269" w:type="pct"/>
          <w:vAlign w:val="center"/>
        </w:tcPr>
        <w:p w14:paraId="5213323C" w14:textId="5563D12E" w:rsidR="00B86FC4" w:rsidRPr="0064727D" w:rsidRDefault="00D93F72" w:rsidP="00B86FC4">
          <w:pPr>
            <w:rPr>
              <w:i/>
            </w:rPr>
          </w:pPr>
          <w:fldSimple w:instr=" FILENAME \* MERGEFORMAT ">
            <w:r>
              <w:rPr>
                <w:noProof/>
              </w:rPr>
              <w:t>2024-07-18_UM-64NNP-V1_REWORK1.docx</w:t>
            </w:r>
          </w:fldSimple>
        </w:p>
      </w:tc>
      <w:tc>
        <w:tcPr>
          <w:tcW w:w="1250" w:type="pct"/>
          <w:vAlign w:val="center"/>
        </w:tcPr>
        <w:p w14:paraId="457B01C9" w14:textId="2CA232E4" w:rsidR="00B86FC4" w:rsidRPr="001F3BDF" w:rsidRDefault="00B86FC4" w:rsidP="00B86FC4">
          <w:pPr>
            <w:jc w:val="right"/>
          </w:pPr>
          <w:r>
            <w:t xml:space="preserve">   </w:t>
          </w:r>
          <w:r>
            <w:fldChar w:fldCharType="begin"/>
          </w:r>
          <w:r>
            <w:instrText xml:space="preserve"> SAVEDATE  \@ "yyyy-MM-dd h:mm am/pm"  \* MERGEFORMAT </w:instrText>
          </w:r>
          <w:r>
            <w:fldChar w:fldCharType="separate"/>
          </w:r>
          <w:r w:rsidR="007B07E4">
            <w:rPr>
              <w:noProof/>
            </w:rPr>
            <w:t>2025-03-05 1:28 PM</w:t>
          </w:r>
          <w:r>
            <w:fldChar w:fldCharType="end"/>
          </w:r>
          <w:r>
            <w:t xml:space="preserve">  </w:t>
          </w:r>
        </w:p>
      </w:tc>
      <w:tc>
        <w:tcPr>
          <w:tcW w:w="481" w:type="pct"/>
          <w:vAlign w:val="center"/>
        </w:tcPr>
        <w:p w14:paraId="1B005BA1" w14:textId="77777777" w:rsidR="00B86FC4" w:rsidRDefault="00B86FC4" w:rsidP="00B86FC4">
          <w:pPr>
            <w:jc w:val="right"/>
          </w:pPr>
          <w:r w:rsidRPr="001F3BDF">
            <w:fldChar w:fldCharType="begin"/>
          </w:r>
          <w:r w:rsidRPr="001F3BDF">
            <w:instrText xml:space="preserve"> PAGE </w:instrText>
          </w:r>
          <w:r w:rsidRPr="001F3BDF">
            <w:fldChar w:fldCharType="separate"/>
          </w:r>
          <w:r>
            <w:rPr>
              <w:noProof/>
            </w:rPr>
            <w:t>2</w:t>
          </w:r>
          <w:r w:rsidRPr="001F3BDF">
            <w:fldChar w:fldCharType="end"/>
          </w:r>
          <w:r>
            <w:t xml:space="preserve"> of </w:t>
          </w:r>
          <w:fldSimple w:instr=" NUMPAGES ">
            <w:r>
              <w:rPr>
                <w:noProof/>
              </w:rPr>
              <w:t>2</w:t>
            </w:r>
          </w:fldSimple>
        </w:p>
      </w:tc>
    </w:tr>
  </w:tbl>
  <w:p w14:paraId="6F0C1416" w14:textId="77777777" w:rsidR="006410C7" w:rsidRDefault="006410C7" w:rsidP="00600A9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8FFD5" w14:textId="77777777" w:rsidR="0026751A" w:rsidRDefault="0026751A" w:rsidP="00F959F7">
      <w:r>
        <w:separator/>
      </w:r>
    </w:p>
  </w:footnote>
  <w:footnote w:type="continuationSeparator" w:id="0">
    <w:p w14:paraId="33A36AE0" w14:textId="77777777" w:rsidR="0026751A" w:rsidRDefault="0026751A" w:rsidP="00F959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2FF60" w14:textId="77777777" w:rsidR="00B86FC4" w:rsidRPr="00B31908" w:rsidRDefault="00B86FC4" w:rsidP="00B86FC4">
    <w:pPr>
      <w:pStyle w:val="Footer"/>
      <w:rPr>
        <w:szCs w:val="16"/>
      </w:rPr>
    </w:pPr>
  </w:p>
  <w:tbl>
    <w:tblPr>
      <w:tblStyle w:val="TableGrid"/>
      <w:tblW w:w="835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60"/>
      <w:gridCol w:w="3716"/>
      <w:gridCol w:w="3715"/>
      <w:gridCol w:w="3715"/>
      <w:gridCol w:w="3711"/>
    </w:tblGrid>
    <w:tr w:rsidR="00B86FC4" w14:paraId="3128BCF2" w14:textId="77777777" w:rsidTr="005B3000">
      <w:tc>
        <w:tcPr>
          <w:tcW w:w="988" w:type="pct"/>
        </w:tcPr>
        <w:p w14:paraId="7BDBCDCE" w14:textId="77777777" w:rsidR="00B86FC4" w:rsidRPr="00F4022E" w:rsidRDefault="00B86FC4" w:rsidP="00B86FC4">
          <w:pPr>
            <w:pStyle w:val="Footer"/>
            <w:rPr>
              <w:b/>
              <w:szCs w:val="20"/>
            </w:rPr>
          </w:pPr>
          <w:r>
            <w:rPr>
              <w:noProof/>
            </w:rPr>
            <w:drawing>
              <wp:inline distT="0" distB="0" distL="0" distR="0" wp14:anchorId="344AF77A" wp14:editId="6E4A3C3A">
                <wp:extent cx="1037493" cy="486611"/>
                <wp:effectExtent l="0" t="0" r="0" b="0"/>
                <wp:docPr id="1409583178" name="Picture 1409583178" descr="A close-up of a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close-up of a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7493" cy="48661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03" w:type="pct"/>
          <w:vAlign w:val="center"/>
        </w:tcPr>
        <w:p w14:paraId="3A734010" w14:textId="77777777" w:rsidR="00B86FC4" w:rsidRPr="00C90F68" w:rsidRDefault="00B86FC4" w:rsidP="00B86FC4">
          <w:pPr>
            <w:jc w:val="center"/>
            <w:rPr>
              <w:i/>
              <w:color w:val="BFBFBF" w:themeColor="background1" w:themeShade="BF"/>
            </w:rPr>
          </w:pPr>
          <w:r>
            <w:rPr>
              <w:i/>
              <w:color w:val="BFBFBF" w:themeColor="background1" w:themeShade="BF"/>
            </w:rPr>
            <w:t>Business</w:t>
          </w:r>
          <w:r w:rsidRPr="00C90F68">
            <w:rPr>
              <w:i/>
              <w:color w:val="BFBFBF" w:themeColor="background1" w:themeShade="BF"/>
            </w:rPr>
            <w:t xml:space="preserve"> Confidential</w:t>
          </w:r>
        </w:p>
      </w:tc>
      <w:tc>
        <w:tcPr>
          <w:tcW w:w="1003" w:type="pct"/>
          <w:vAlign w:val="center"/>
        </w:tcPr>
        <w:p w14:paraId="726D72C3" w14:textId="77777777" w:rsidR="00B86FC4" w:rsidRDefault="00B86FC4" w:rsidP="00B86FC4">
          <w:pPr>
            <w:pStyle w:val="Footer"/>
            <w:jc w:val="right"/>
            <w:rPr>
              <w:iCs/>
            </w:rPr>
          </w:pPr>
          <w:r w:rsidRPr="007E6B9B">
            <w:rPr>
              <w:iCs/>
            </w:rPr>
            <w:t>Alex Campean</w:t>
          </w:r>
        </w:p>
        <w:p w14:paraId="6BD89195" w14:textId="77777777" w:rsidR="00B86FC4" w:rsidRPr="007E6B9B" w:rsidRDefault="00B86FC4" w:rsidP="00B86FC4">
          <w:pPr>
            <w:pStyle w:val="Footer"/>
            <w:jc w:val="right"/>
            <w:rPr>
              <w:iCs/>
              <w:szCs w:val="20"/>
            </w:rPr>
          </w:pPr>
          <w:hyperlink r:id="rId2" w:history="1">
            <w:r w:rsidRPr="00F428C1">
              <w:rPr>
                <w:rStyle w:val="Hyperlink"/>
                <w:iCs/>
                <w:szCs w:val="20"/>
              </w:rPr>
              <w:t>acampean@carrollbiomedical.com</w:t>
            </w:r>
          </w:hyperlink>
        </w:p>
      </w:tc>
      <w:tc>
        <w:tcPr>
          <w:tcW w:w="1003" w:type="pct"/>
        </w:tcPr>
        <w:p w14:paraId="6E55ECF3" w14:textId="77777777" w:rsidR="00B86FC4" w:rsidRDefault="00B86FC4" w:rsidP="00B86FC4">
          <w:pPr>
            <w:pStyle w:val="Footer"/>
            <w:jc w:val="right"/>
            <w:rPr>
              <w:szCs w:val="20"/>
            </w:rPr>
          </w:pPr>
        </w:p>
        <w:p w14:paraId="71700ECD" w14:textId="77777777" w:rsidR="00B86FC4" w:rsidRPr="00E37591" w:rsidRDefault="00B86FC4" w:rsidP="00B86FC4">
          <w:pPr>
            <w:jc w:val="center"/>
          </w:pPr>
          <w:r>
            <w:t>Al</w:t>
          </w:r>
        </w:p>
      </w:tc>
      <w:tc>
        <w:tcPr>
          <w:tcW w:w="1002" w:type="pct"/>
          <w:vAlign w:val="center"/>
        </w:tcPr>
        <w:p w14:paraId="72F4B74B" w14:textId="77777777" w:rsidR="00B86FC4" w:rsidRPr="0064727D" w:rsidRDefault="00B86FC4" w:rsidP="00B86FC4">
          <w:pPr>
            <w:pStyle w:val="Footer"/>
            <w:jc w:val="right"/>
            <w:rPr>
              <w:szCs w:val="20"/>
            </w:rPr>
          </w:pPr>
        </w:p>
      </w:tc>
    </w:tr>
  </w:tbl>
  <w:p w14:paraId="2F658066" w14:textId="77777777" w:rsidR="00B86FC4" w:rsidRDefault="00B86F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FFD"/>
    <w:multiLevelType w:val="hybridMultilevel"/>
    <w:tmpl w:val="EF1CC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F3E3E"/>
    <w:multiLevelType w:val="hybridMultilevel"/>
    <w:tmpl w:val="383A7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F65C9E"/>
    <w:multiLevelType w:val="multilevel"/>
    <w:tmpl w:val="2A24EFF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4DC77BA"/>
    <w:multiLevelType w:val="hybridMultilevel"/>
    <w:tmpl w:val="1FB48A3C"/>
    <w:lvl w:ilvl="0" w:tplc="8FB249D2">
      <w:start w:val="1"/>
      <w:numFmt w:val="decimal"/>
      <w:pStyle w:val="Appendix"/>
      <w:lvlText w:val="Appendix %1: 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C6C05"/>
    <w:multiLevelType w:val="hybridMultilevel"/>
    <w:tmpl w:val="7E782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40762"/>
    <w:multiLevelType w:val="hybridMultilevel"/>
    <w:tmpl w:val="C9D8EAF2"/>
    <w:lvl w:ilvl="0" w:tplc="02DC1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634DB8"/>
    <w:multiLevelType w:val="hybridMultilevel"/>
    <w:tmpl w:val="9D78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460704"/>
    <w:multiLevelType w:val="hybridMultilevel"/>
    <w:tmpl w:val="C9D8EAF2"/>
    <w:lvl w:ilvl="0" w:tplc="02DC1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279787">
    <w:abstractNumId w:val="2"/>
  </w:num>
  <w:num w:numId="2" w16cid:durableId="1894463475">
    <w:abstractNumId w:val="2"/>
  </w:num>
  <w:num w:numId="3" w16cid:durableId="1247036178">
    <w:abstractNumId w:val="2"/>
  </w:num>
  <w:num w:numId="4" w16cid:durableId="1134372321">
    <w:abstractNumId w:val="3"/>
  </w:num>
  <w:num w:numId="5" w16cid:durableId="2029940167">
    <w:abstractNumId w:val="0"/>
  </w:num>
  <w:num w:numId="6" w16cid:durableId="2068989593">
    <w:abstractNumId w:val="7"/>
  </w:num>
  <w:num w:numId="7" w16cid:durableId="691760646">
    <w:abstractNumId w:val="4"/>
  </w:num>
  <w:num w:numId="8" w16cid:durableId="1283875519">
    <w:abstractNumId w:val="5"/>
  </w:num>
  <w:num w:numId="9" w16cid:durableId="7874468">
    <w:abstractNumId w:val="6"/>
  </w:num>
  <w:num w:numId="10" w16cid:durableId="1435480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efaultTableStyle w:val="GridTable1Light"/>
  <w:drawingGridHorizontalSpacing w:val="72"/>
  <w:drawingGridVerticalSpacing w:val="72"/>
  <w:doNotUseMarginsForDrawingGridOrigin/>
  <w:drawingGridHorizontalOrigin w:val="907"/>
  <w:drawingGridVerticalOrigin w:val="1728"/>
  <w:characterSpacingControl w:val="doNotCompress"/>
  <w:hdrShapeDefaults>
    <o:shapedefaults v:ext="edit" spidmax="2050" style="mso-position-horizontal-relative:margin;mso-position-vertical-relative:lin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196"/>
    <w:rsid w:val="00001765"/>
    <w:rsid w:val="00005897"/>
    <w:rsid w:val="00007135"/>
    <w:rsid w:val="0000739B"/>
    <w:rsid w:val="000106C6"/>
    <w:rsid w:val="00012B6F"/>
    <w:rsid w:val="00015274"/>
    <w:rsid w:val="00016A1C"/>
    <w:rsid w:val="00021ABF"/>
    <w:rsid w:val="0002489D"/>
    <w:rsid w:val="0003505D"/>
    <w:rsid w:val="000362A7"/>
    <w:rsid w:val="00036EF0"/>
    <w:rsid w:val="00041D43"/>
    <w:rsid w:val="000451DD"/>
    <w:rsid w:val="00051333"/>
    <w:rsid w:val="0006038F"/>
    <w:rsid w:val="000608C9"/>
    <w:rsid w:val="00062C90"/>
    <w:rsid w:val="000641FB"/>
    <w:rsid w:val="000647C1"/>
    <w:rsid w:val="000660C8"/>
    <w:rsid w:val="00066FC5"/>
    <w:rsid w:val="00071F09"/>
    <w:rsid w:val="00073DE1"/>
    <w:rsid w:val="000741BB"/>
    <w:rsid w:val="00074921"/>
    <w:rsid w:val="00074ECD"/>
    <w:rsid w:val="00076A60"/>
    <w:rsid w:val="000775D8"/>
    <w:rsid w:val="000828C4"/>
    <w:rsid w:val="0008508D"/>
    <w:rsid w:val="000857CA"/>
    <w:rsid w:val="00086291"/>
    <w:rsid w:val="0008639A"/>
    <w:rsid w:val="000868E1"/>
    <w:rsid w:val="000878E3"/>
    <w:rsid w:val="0009118C"/>
    <w:rsid w:val="00094152"/>
    <w:rsid w:val="00096111"/>
    <w:rsid w:val="000A44E8"/>
    <w:rsid w:val="000A5C64"/>
    <w:rsid w:val="000A60C7"/>
    <w:rsid w:val="000A6E79"/>
    <w:rsid w:val="000B1B82"/>
    <w:rsid w:val="000B6586"/>
    <w:rsid w:val="000C001A"/>
    <w:rsid w:val="000C0B37"/>
    <w:rsid w:val="000C1108"/>
    <w:rsid w:val="000C167C"/>
    <w:rsid w:val="000C47CD"/>
    <w:rsid w:val="000C6B9E"/>
    <w:rsid w:val="000D2B7B"/>
    <w:rsid w:val="000D2FA9"/>
    <w:rsid w:val="000D3835"/>
    <w:rsid w:val="000D7744"/>
    <w:rsid w:val="000E14FA"/>
    <w:rsid w:val="000E1772"/>
    <w:rsid w:val="000E3C83"/>
    <w:rsid w:val="000F141E"/>
    <w:rsid w:val="000F2DB6"/>
    <w:rsid w:val="000F4899"/>
    <w:rsid w:val="000F561A"/>
    <w:rsid w:val="000F5B07"/>
    <w:rsid w:val="000F64DE"/>
    <w:rsid w:val="000F66BA"/>
    <w:rsid w:val="00105031"/>
    <w:rsid w:val="001057FB"/>
    <w:rsid w:val="0010786D"/>
    <w:rsid w:val="00112238"/>
    <w:rsid w:val="001139A3"/>
    <w:rsid w:val="00113BD7"/>
    <w:rsid w:val="001169C9"/>
    <w:rsid w:val="00117FB0"/>
    <w:rsid w:val="00121A16"/>
    <w:rsid w:val="00121A91"/>
    <w:rsid w:val="00123240"/>
    <w:rsid w:val="00123258"/>
    <w:rsid w:val="00125C50"/>
    <w:rsid w:val="0013022D"/>
    <w:rsid w:val="001303E7"/>
    <w:rsid w:val="00130A17"/>
    <w:rsid w:val="00132EBD"/>
    <w:rsid w:val="001337DC"/>
    <w:rsid w:val="00135F31"/>
    <w:rsid w:val="00137096"/>
    <w:rsid w:val="00137F7C"/>
    <w:rsid w:val="00144BDE"/>
    <w:rsid w:val="00145633"/>
    <w:rsid w:val="00145A60"/>
    <w:rsid w:val="001465B1"/>
    <w:rsid w:val="0015638C"/>
    <w:rsid w:val="00156B34"/>
    <w:rsid w:val="00156E89"/>
    <w:rsid w:val="001710F3"/>
    <w:rsid w:val="00172DCC"/>
    <w:rsid w:val="001768A9"/>
    <w:rsid w:val="00182616"/>
    <w:rsid w:val="001853ED"/>
    <w:rsid w:val="00191280"/>
    <w:rsid w:val="00191ED2"/>
    <w:rsid w:val="001936A8"/>
    <w:rsid w:val="00196520"/>
    <w:rsid w:val="001A621C"/>
    <w:rsid w:val="001A6947"/>
    <w:rsid w:val="001B489D"/>
    <w:rsid w:val="001D03D8"/>
    <w:rsid w:val="001D3A90"/>
    <w:rsid w:val="001D4812"/>
    <w:rsid w:val="001D72B6"/>
    <w:rsid w:val="001D7F74"/>
    <w:rsid w:val="001E18EE"/>
    <w:rsid w:val="001E3671"/>
    <w:rsid w:val="001E3C26"/>
    <w:rsid w:val="001E4739"/>
    <w:rsid w:val="001E4F1D"/>
    <w:rsid w:val="001E507A"/>
    <w:rsid w:val="001E55E4"/>
    <w:rsid w:val="001F3BDF"/>
    <w:rsid w:val="001F7209"/>
    <w:rsid w:val="00205861"/>
    <w:rsid w:val="00207394"/>
    <w:rsid w:val="00207FB7"/>
    <w:rsid w:val="00212BEB"/>
    <w:rsid w:val="00214C45"/>
    <w:rsid w:val="00217FEF"/>
    <w:rsid w:val="00222689"/>
    <w:rsid w:val="002302B6"/>
    <w:rsid w:val="00232367"/>
    <w:rsid w:val="002411C1"/>
    <w:rsid w:val="00247DE9"/>
    <w:rsid w:val="002529D3"/>
    <w:rsid w:val="00254C8B"/>
    <w:rsid w:val="00254D62"/>
    <w:rsid w:val="002552E7"/>
    <w:rsid w:val="00255834"/>
    <w:rsid w:val="0025630A"/>
    <w:rsid w:val="00256BD2"/>
    <w:rsid w:val="00257974"/>
    <w:rsid w:val="00263D85"/>
    <w:rsid w:val="002640D7"/>
    <w:rsid w:val="002674CD"/>
    <w:rsid w:val="0026751A"/>
    <w:rsid w:val="0027024E"/>
    <w:rsid w:val="00271ADB"/>
    <w:rsid w:val="002764E4"/>
    <w:rsid w:val="00281A32"/>
    <w:rsid w:val="00284133"/>
    <w:rsid w:val="00284DDF"/>
    <w:rsid w:val="002852F0"/>
    <w:rsid w:val="00286D18"/>
    <w:rsid w:val="00287E3E"/>
    <w:rsid w:val="002924A2"/>
    <w:rsid w:val="0029537C"/>
    <w:rsid w:val="00295C33"/>
    <w:rsid w:val="002A084F"/>
    <w:rsid w:val="002A0AD0"/>
    <w:rsid w:val="002A2971"/>
    <w:rsid w:val="002A3939"/>
    <w:rsid w:val="002A6669"/>
    <w:rsid w:val="002B69C5"/>
    <w:rsid w:val="002C500A"/>
    <w:rsid w:val="002C7AF4"/>
    <w:rsid w:val="002D72CF"/>
    <w:rsid w:val="002E0E49"/>
    <w:rsid w:val="002E2D99"/>
    <w:rsid w:val="002E3239"/>
    <w:rsid w:val="002E5D55"/>
    <w:rsid w:val="002E6B0E"/>
    <w:rsid w:val="002E6F6D"/>
    <w:rsid w:val="002F4B1D"/>
    <w:rsid w:val="002F5675"/>
    <w:rsid w:val="002F5CEE"/>
    <w:rsid w:val="002F6AFC"/>
    <w:rsid w:val="002F70A8"/>
    <w:rsid w:val="00303CA5"/>
    <w:rsid w:val="00303EB9"/>
    <w:rsid w:val="00305965"/>
    <w:rsid w:val="00306CDF"/>
    <w:rsid w:val="0031108B"/>
    <w:rsid w:val="00312863"/>
    <w:rsid w:val="003129F0"/>
    <w:rsid w:val="003147C4"/>
    <w:rsid w:val="003166D5"/>
    <w:rsid w:val="00320648"/>
    <w:rsid w:val="00322BB6"/>
    <w:rsid w:val="00322C61"/>
    <w:rsid w:val="003234FA"/>
    <w:rsid w:val="0032468F"/>
    <w:rsid w:val="0032588D"/>
    <w:rsid w:val="00330468"/>
    <w:rsid w:val="00330C1F"/>
    <w:rsid w:val="00332C9B"/>
    <w:rsid w:val="00335E21"/>
    <w:rsid w:val="00335EEB"/>
    <w:rsid w:val="003377BA"/>
    <w:rsid w:val="00337F5C"/>
    <w:rsid w:val="003432D0"/>
    <w:rsid w:val="00346C64"/>
    <w:rsid w:val="003476E1"/>
    <w:rsid w:val="00350090"/>
    <w:rsid w:val="00353DDF"/>
    <w:rsid w:val="003653FC"/>
    <w:rsid w:val="00366A7A"/>
    <w:rsid w:val="00367BFF"/>
    <w:rsid w:val="003700CF"/>
    <w:rsid w:val="003726DA"/>
    <w:rsid w:val="003742E0"/>
    <w:rsid w:val="00376A05"/>
    <w:rsid w:val="00377F47"/>
    <w:rsid w:val="00380BFB"/>
    <w:rsid w:val="003839CF"/>
    <w:rsid w:val="003951C7"/>
    <w:rsid w:val="00396E66"/>
    <w:rsid w:val="003A1A64"/>
    <w:rsid w:val="003A2D8E"/>
    <w:rsid w:val="003A3711"/>
    <w:rsid w:val="003A4058"/>
    <w:rsid w:val="003A5FCF"/>
    <w:rsid w:val="003A7780"/>
    <w:rsid w:val="003B2E2E"/>
    <w:rsid w:val="003B3735"/>
    <w:rsid w:val="003B3C52"/>
    <w:rsid w:val="003B3D4B"/>
    <w:rsid w:val="003B44A9"/>
    <w:rsid w:val="003B6A6D"/>
    <w:rsid w:val="003C11EB"/>
    <w:rsid w:val="003C27DD"/>
    <w:rsid w:val="003C2CFB"/>
    <w:rsid w:val="003C4D7A"/>
    <w:rsid w:val="003C50D4"/>
    <w:rsid w:val="003C750C"/>
    <w:rsid w:val="003D0409"/>
    <w:rsid w:val="003D1CBE"/>
    <w:rsid w:val="003D1DF0"/>
    <w:rsid w:val="003D2C7B"/>
    <w:rsid w:val="003D5A49"/>
    <w:rsid w:val="003E338D"/>
    <w:rsid w:val="003E49D1"/>
    <w:rsid w:val="003E58F0"/>
    <w:rsid w:val="003E5999"/>
    <w:rsid w:val="003E76B5"/>
    <w:rsid w:val="003E79D5"/>
    <w:rsid w:val="003F0412"/>
    <w:rsid w:val="003F31F7"/>
    <w:rsid w:val="003F62C6"/>
    <w:rsid w:val="003F632F"/>
    <w:rsid w:val="00401072"/>
    <w:rsid w:val="00401D04"/>
    <w:rsid w:val="00403BB3"/>
    <w:rsid w:val="00404052"/>
    <w:rsid w:val="00404B84"/>
    <w:rsid w:val="00410139"/>
    <w:rsid w:val="00411AF9"/>
    <w:rsid w:val="00412AB3"/>
    <w:rsid w:val="00413BBC"/>
    <w:rsid w:val="004148AC"/>
    <w:rsid w:val="004152AA"/>
    <w:rsid w:val="00421913"/>
    <w:rsid w:val="00424708"/>
    <w:rsid w:val="00425DF9"/>
    <w:rsid w:val="00426C2B"/>
    <w:rsid w:val="00426E60"/>
    <w:rsid w:val="0043103A"/>
    <w:rsid w:val="00432A67"/>
    <w:rsid w:val="004356AB"/>
    <w:rsid w:val="00437F50"/>
    <w:rsid w:val="00441742"/>
    <w:rsid w:val="0044338E"/>
    <w:rsid w:val="00444664"/>
    <w:rsid w:val="00445C11"/>
    <w:rsid w:val="00446D14"/>
    <w:rsid w:val="00450725"/>
    <w:rsid w:val="00451F55"/>
    <w:rsid w:val="00455ACA"/>
    <w:rsid w:val="00456B6B"/>
    <w:rsid w:val="00456F65"/>
    <w:rsid w:val="0046300C"/>
    <w:rsid w:val="004653DA"/>
    <w:rsid w:val="004735EA"/>
    <w:rsid w:val="00473ACF"/>
    <w:rsid w:val="00480A7B"/>
    <w:rsid w:val="004857DA"/>
    <w:rsid w:val="00485862"/>
    <w:rsid w:val="00486D2E"/>
    <w:rsid w:val="0048767E"/>
    <w:rsid w:val="00490CD1"/>
    <w:rsid w:val="00493E19"/>
    <w:rsid w:val="0049520F"/>
    <w:rsid w:val="004963C0"/>
    <w:rsid w:val="004964F9"/>
    <w:rsid w:val="004976FD"/>
    <w:rsid w:val="004A2A4D"/>
    <w:rsid w:val="004A3C74"/>
    <w:rsid w:val="004A5B7C"/>
    <w:rsid w:val="004A61AC"/>
    <w:rsid w:val="004A70ED"/>
    <w:rsid w:val="004B02D9"/>
    <w:rsid w:val="004B0E6F"/>
    <w:rsid w:val="004B1697"/>
    <w:rsid w:val="004B1A73"/>
    <w:rsid w:val="004C1831"/>
    <w:rsid w:val="004C5B6C"/>
    <w:rsid w:val="004C5F56"/>
    <w:rsid w:val="004C64BB"/>
    <w:rsid w:val="004C6D51"/>
    <w:rsid w:val="004C7068"/>
    <w:rsid w:val="004D0EAB"/>
    <w:rsid w:val="004D4BD2"/>
    <w:rsid w:val="004D664D"/>
    <w:rsid w:val="004E08DB"/>
    <w:rsid w:val="004E3259"/>
    <w:rsid w:val="004E4869"/>
    <w:rsid w:val="004E51A0"/>
    <w:rsid w:val="004F598B"/>
    <w:rsid w:val="004F5B25"/>
    <w:rsid w:val="004F64E6"/>
    <w:rsid w:val="004F66AE"/>
    <w:rsid w:val="00501829"/>
    <w:rsid w:val="00503DBF"/>
    <w:rsid w:val="00505D32"/>
    <w:rsid w:val="0050725D"/>
    <w:rsid w:val="00511121"/>
    <w:rsid w:val="005114B5"/>
    <w:rsid w:val="00512FF0"/>
    <w:rsid w:val="00514F36"/>
    <w:rsid w:val="00520E10"/>
    <w:rsid w:val="0052184D"/>
    <w:rsid w:val="00521E81"/>
    <w:rsid w:val="005247D4"/>
    <w:rsid w:val="00524E01"/>
    <w:rsid w:val="00526BDC"/>
    <w:rsid w:val="005270BB"/>
    <w:rsid w:val="005271BF"/>
    <w:rsid w:val="005278C0"/>
    <w:rsid w:val="00527CB4"/>
    <w:rsid w:val="00530417"/>
    <w:rsid w:val="00530FA9"/>
    <w:rsid w:val="005315F3"/>
    <w:rsid w:val="0053342F"/>
    <w:rsid w:val="005348E9"/>
    <w:rsid w:val="00537676"/>
    <w:rsid w:val="005430AC"/>
    <w:rsid w:val="0054563F"/>
    <w:rsid w:val="0055154C"/>
    <w:rsid w:val="00551D4E"/>
    <w:rsid w:val="005520B1"/>
    <w:rsid w:val="00554F36"/>
    <w:rsid w:val="00556268"/>
    <w:rsid w:val="005567F5"/>
    <w:rsid w:val="00560853"/>
    <w:rsid w:val="00562121"/>
    <w:rsid w:val="0056212C"/>
    <w:rsid w:val="005634AB"/>
    <w:rsid w:val="0056585C"/>
    <w:rsid w:val="005703C2"/>
    <w:rsid w:val="005708DD"/>
    <w:rsid w:val="00577676"/>
    <w:rsid w:val="0058606F"/>
    <w:rsid w:val="00587BA5"/>
    <w:rsid w:val="00591726"/>
    <w:rsid w:val="00593083"/>
    <w:rsid w:val="0059596B"/>
    <w:rsid w:val="00595CE6"/>
    <w:rsid w:val="0059680D"/>
    <w:rsid w:val="0059685F"/>
    <w:rsid w:val="00597361"/>
    <w:rsid w:val="00597964"/>
    <w:rsid w:val="005A1609"/>
    <w:rsid w:val="005A327B"/>
    <w:rsid w:val="005A4860"/>
    <w:rsid w:val="005B1299"/>
    <w:rsid w:val="005B17E0"/>
    <w:rsid w:val="005B23DC"/>
    <w:rsid w:val="005B28CF"/>
    <w:rsid w:val="005B30E5"/>
    <w:rsid w:val="005B5DA0"/>
    <w:rsid w:val="005B60CF"/>
    <w:rsid w:val="005B6F9C"/>
    <w:rsid w:val="005B7D2D"/>
    <w:rsid w:val="005C04DD"/>
    <w:rsid w:val="005C379B"/>
    <w:rsid w:val="005C403E"/>
    <w:rsid w:val="005D0F75"/>
    <w:rsid w:val="005D5911"/>
    <w:rsid w:val="005E0B0B"/>
    <w:rsid w:val="005E0F7C"/>
    <w:rsid w:val="005E29FC"/>
    <w:rsid w:val="005E2A4E"/>
    <w:rsid w:val="005E2AA6"/>
    <w:rsid w:val="005E496D"/>
    <w:rsid w:val="005E5E32"/>
    <w:rsid w:val="005E6EDA"/>
    <w:rsid w:val="005F0ABE"/>
    <w:rsid w:val="005F1285"/>
    <w:rsid w:val="005F1E40"/>
    <w:rsid w:val="005F3CC5"/>
    <w:rsid w:val="005F4AF0"/>
    <w:rsid w:val="005F74F5"/>
    <w:rsid w:val="00600A9F"/>
    <w:rsid w:val="00605379"/>
    <w:rsid w:val="006065D4"/>
    <w:rsid w:val="00614256"/>
    <w:rsid w:val="006160E6"/>
    <w:rsid w:val="00616219"/>
    <w:rsid w:val="0062369B"/>
    <w:rsid w:val="00623DBF"/>
    <w:rsid w:val="00627230"/>
    <w:rsid w:val="00630566"/>
    <w:rsid w:val="00630F22"/>
    <w:rsid w:val="0063187D"/>
    <w:rsid w:val="006320F9"/>
    <w:rsid w:val="006360CB"/>
    <w:rsid w:val="006401F6"/>
    <w:rsid w:val="00640C47"/>
    <w:rsid w:val="006410C7"/>
    <w:rsid w:val="00642C60"/>
    <w:rsid w:val="0064727D"/>
    <w:rsid w:val="006475D5"/>
    <w:rsid w:val="00650FAB"/>
    <w:rsid w:val="00651B5A"/>
    <w:rsid w:val="006535EA"/>
    <w:rsid w:val="00653B84"/>
    <w:rsid w:val="00662E03"/>
    <w:rsid w:val="00666976"/>
    <w:rsid w:val="0066770C"/>
    <w:rsid w:val="00670ABC"/>
    <w:rsid w:val="00672BD8"/>
    <w:rsid w:val="00673061"/>
    <w:rsid w:val="00674C62"/>
    <w:rsid w:val="00675B57"/>
    <w:rsid w:val="00677A4B"/>
    <w:rsid w:val="00680384"/>
    <w:rsid w:val="00680655"/>
    <w:rsid w:val="00680D06"/>
    <w:rsid w:val="00681520"/>
    <w:rsid w:val="00684947"/>
    <w:rsid w:val="00685904"/>
    <w:rsid w:val="00685ABE"/>
    <w:rsid w:val="00685B17"/>
    <w:rsid w:val="006903C2"/>
    <w:rsid w:val="006916AB"/>
    <w:rsid w:val="006928A2"/>
    <w:rsid w:val="006961D2"/>
    <w:rsid w:val="006A0B65"/>
    <w:rsid w:val="006A12B0"/>
    <w:rsid w:val="006A162F"/>
    <w:rsid w:val="006A20F2"/>
    <w:rsid w:val="006A295A"/>
    <w:rsid w:val="006A32A1"/>
    <w:rsid w:val="006A3559"/>
    <w:rsid w:val="006A4D2D"/>
    <w:rsid w:val="006A5874"/>
    <w:rsid w:val="006A657D"/>
    <w:rsid w:val="006B1DD6"/>
    <w:rsid w:val="006B667E"/>
    <w:rsid w:val="006B7970"/>
    <w:rsid w:val="006D2884"/>
    <w:rsid w:val="006D2ADF"/>
    <w:rsid w:val="006D329B"/>
    <w:rsid w:val="006D7733"/>
    <w:rsid w:val="006E0864"/>
    <w:rsid w:val="006E1E43"/>
    <w:rsid w:val="006E1F2D"/>
    <w:rsid w:val="006E2EE9"/>
    <w:rsid w:val="006E345F"/>
    <w:rsid w:val="006E6892"/>
    <w:rsid w:val="006F0BB9"/>
    <w:rsid w:val="006F2399"/>
    <w:rsid w:val="006F404C"/>
    <w:rsid w:val="006F605A"/>
    <w:rsid w:val="006F641B"/>
    <w:rsid w:val="006F6F68"/>
    <w:rsid w:val="006F7325"/>
    <w:rsid w:val="006F743B"/>
    <w:rsid w:val="00702F14"/>
    <w:rsid w:val="007045B3"/>
    <w:rsid w:val="00705DC1"/>
    <w:rsid w:val="00711A25"/>
    <w:rsid w:val="00714292"/>
    <w:rsid w:val="007171D8"/>
    <w:rsid w:val="00717E7E"/>
    <w:rsid w:val="007205C7"/>
    <w:rsid w:val="007219D3"/>
    <w:rsid w:val="0072315A"/>
    <w:rsid w:val="00726B5E"/>
    <w:rsid w:val="00730D04"/>
    <w:rsid w:val="0073308A"/>
    <w:rsid w:val="00734489"/>
    <w:rsid w:val="007352F2"/>
    <w:rsid w:val="00735CC6"/>
    <w:rsid w:val="00735D73"/>
    <w:rsid w:val="00741500"/>
    <w:rsid w:val="00742CA0"/>
    <w:rsid w:val="00743C0B"/>
    <w:rsid w:val="00744A01"/>
    <w:rsid w:val="00745CF1"/>
    <w:rsid w:val="00745E1F"/>
    <w:rsid w:val="007468CC"/>
    <w:rsid w:val="007474CC"/>
    <w:rsid w:val="00753EA8"/>
    <w:rsid w:val="00760196"/>
    <w:rsid w:val="007608EB"/>
    <w:rsid w:val="007629D1"/>
    <w:rsid w:val="00764970"/>
    <w:rsid w:val="00765C69"/>
    <w:rsid w:val="00770B75"/>
    <w:rsid w:val="00770EAC"/>
    <w:rsid w:val="00771AE4"/>
    <w:rsid w:val="00777101"/>
    <w:rsid w:val="007813A9"/>
    <w:rsid w:val="00781B9E"/>
    <w:rsid w:val="00781D38"/>
    <w:rsid w:val="00781F12"/>
    <w:rsid w:val="00783716"/>
    <w:rsid w:val="00783E88"/>
    <w:rsid w:val="0078705A"/>
    <w:rsid w:val="00787675"/>
    <w:rsid w:val="007905DB"/>
    <w:rsid w:val="007912D6"/>
    <w:rsid w:val="007922CF"/>
    <w:rsid w:val="00795B7F"/>
    <w:rsid w:val="00797F63"/>
    <w:rsid w:val="007A486E"/>
    <w:rsid w:val="007B07E4"/>
    <w:rsid w:val="007B2680"/>
    <w:rsid w:val="007B48C0"/>
    <w:rsid w:val="007C10BD"/>
    <w:rsid w:val="007C264C"/>
    <w:rsid w:val="007C26E3"/>
    <w:rsid w:val="007C3106"/>
    <w:rsid w:val="007C5D59"/>
    <w:rsid w:val="007D168B"/>
    <w:rsid w:val="007D3AAF"/>
    <w:rsid w:val="007D5963"/>
    <w:rsid w:val="007D70D6"/>
    <w:rsid w:val="007E23D0"/>
    <w:rsid w:val="007E72F1"/>
    <w:rsid w:val="007F09EB"/>
    <w:rsid w:val="007F3ADB"/>
    <w:rsid w:val="007F637A"/>
    <w:rsid w:val="008011E4"/>
    <w:rsid w:val="008026A6"/>
    <w:rsid w:val="00804391"/>
    <w:rsid w:val="0080489F"/>
    <w:rsid w:val="008051DE"/>
    <w:rsid w:val="00805D5F"/>
    <w:rsid w:val="00807575"/>
    <w:rsid w:val="008077F6"/>
    <w:rsid w:val="008125A0"/>
    <w:rsid w:val="00814EC5"/>
    <w:rsid w:val="00816A76"/>
    <w:rsid w:val="008234F8"/>
    <w:rsid w:val="00825F2C"/>
    <w:rsid w:val="00832440"/>
    <w:rsid w:val="00836354"/>
    <w:rsid w:val="00836CB3"/>
    <w:rsid w:val="008373AF"/>
    <w:rsid w:val="00840FDA"/>
    <w:rsid w:val="0084197F"/>
    <w:rsid w:val="00841E11"/>
    <w:rsid w:val="008420BA"/>
    <w:rsid w:val="0084270A"/>
    <w:rsid w:val="00843748"/>
    <w:rsid w:val="008448D3"/>
    <w:rsid w:val="008477C6"/>
    <w:rsid w:val="00852149"/>
    <w:rsid w:val="00854E6F"/>
    <w:rsid w:val="008564C2"/>
    <w:rsid w:val="00857147"/>
    <w:rsid w:val="008575C3"/>
    <w:rsid w:val="008624F0"/>
    <w:rsid w:val="00864BEC"/>
    <w:rsid w:val="008709B7"/>
    <w:rsid w:val="00882D4F"/>
    <w:rsid w:val="00883129"/>
    <w:rsid w:val="00883E14"/>
    <w:rsid w:val="0088447D"/>
    <w:rsid w:val="00887632"/>
    <w:rsid w:val="008929C0"/>
    <w:rsid w:val="00897C11"/>
    <w:rsid w:val="008A0644"/>
    <w:rsid w:val="008A064C"/>
    <w:rsid w:val="008A24AB"/>
    <w:rsid w:val="008A5200"/>
    <w:rsid w:val="008A5426"/>
    <w:rsid w:val="008A679C"/>
    <w:rsid w:val="008B1C0C"/>
    <w:rsid w:val="008B1FFB"/>
    <w:rsid w:val="008B2E2B"/>
    <w:rsid w:val="008B550C"/>
    <w:rsid w:val="008B6587"/>
    <w:rsid w:val="008C459A"/>
    <w:rsid w:val="008C5634"/>
    <w:rsid w:val="008C5F9A"/>
    <w:rsid w:val="008C6035"/>
    <w:rsid w:val="008D1626"/>
    <w:rsid w:val="008D52AC"/>
    <w:rsid w:val="008D709D"/>
    <w:rsid w:val="008D7384"/>
    <w:rsid w:val="008E00F5"/>
    <w:rsid w:val="008E1FBC"/>
    <w:rsid w:val="008E5927"/>
    <w:rsid w:val="008E624B"/>
    <w:rsid w:val="008E7A2C"/>
    <w:rsid w:val="008F010C"/>
    <w:rsid w:val="008F1385"/>
    <w:rsid w:val="008F19A4"/>
    <w:rsid w:val="008F27E2"/>
    <w:rsid w:val="008F2B2A"/>
    <w:rsid w:val="00903925"/>
    <w:rsid w:val="00903B83"/>
    <w:rsid w:val="009055B6"/>
    <w:rsid w:val="00905CCC"/>
    <w:rsid w:val="00906B44"/>
    <w:rsid w:val="0091126E"/>
    <w:rsid w:val="009124B5"/>
    <w:rsid w:val="00914DC9"/>
    <w:rsid w:val="00915B07"/>
    <w:rsid w:val="00916B16"/>
    <w:rsid w:val="00922089"/>
    <w:rsid w:val="00923715"/>
    <w:rsid w:val="009239D2"/>
    <w:rsid w:val="00923ED0"/>
    <w:rsid w:val="00924FE4"/>
    <w:rsid w:val="0092544B"/>
    <w:rsid w:val="00927ACB"/>
    <w:rsid w:val="009313B3"/>
    <w:rsid w:val="009341F2"/>
    <w:rsid w:val="00941CC5"/>
    <w:rsid w:val="00942068"/>
    <w:rsid w:val="0094232D"/>
    <w:rsid w:val="009425EA"/>
    <w:rsid w:val="00946028"/>
    <w:rsid w:val="009505ED"/>
    <w:rsid w:val="00950FB6"/>
    <w:rsid w:val="00951E2F"/>
    <w:rsid w:val="00957F8E"/>
    <w:rsid w:val="00960D82"/>
    <w:rsid w:val="00961098"/>
    <w:rsid w:val="0096125F"/>
    <w:rsid w:val="0096342E"/>
    <w:rsid w:val="0096643C"/>
    <w:rsid w:val="00966762"/>
    <w:rsid w:val="009671EC"/>
    <w:rsid w:val="00970F0A"/>
    <w:rsid w:val="00971AB8"/>
    <w:rsid w:val="009728E2"/>
    <w:rsid w:val="009747EB"/>
    <w:rsid w:val="009762B3"/>
    <w:rsid w:val="00985680"/>
    <w:rsid w:val="00985C71"/>
    <w:rsid w:val="0099046B"/>
    <w:rsid w:val="00991752"/>
    <w:rsid w:val="00993BF3"/>
    <w:rsid w:val="009959E7"/>
    <w:rsid w:val="009A6300"/>
    <w:rsid w:val="009A7AA3"/>
    <w:rsid w:val="009B15C7"/>
    <w:rsid w:val="009B1CC6"/>
    <w:rsid w:val="009B2177"/>
    <w:rsid w:val="009B39F5"/>
    <w:rsid w:val="009B4D9F"/>
    <w:rsid w:val="009B72B0"/>
    <w:rsid w:val="009B7390"/>
    <w:rsid w:val="009B7CD2"/>
    <w:rsid w:val="009D25D0"/>
    <w:rsid w:val="009D4D8B"/>
    <w:rsid w:val="009D533A"/>
    <w:rsid w:val="009D67D7"/>
    <w:rsid w:val="009D6949"/>
    <w:rsid w:val="009D7166"/>
    <w:rsid w:val="009E2D3A"/>
    <w:rsid w:val="009E2FA6"/>
    <w:rsid w:val="009E3F72"/>
    <w:rsid w:val="009E4C4E"/>
    <w:rsid w:val="009E58A7"/>
    <w:rsid w:val="009E5BC6"/>
    <w:rsid w:val="009E67F6"/>
    <w:rsid w:val="009F0507"/>
    <w:rsid w:val="009F1379"/>
    <w:rsid w:val="009F1C21"/>
    <w:rsid w:val="009F2595"/>
    <w:rsid w:val="009F2838"/>
    <w:rsid w:val="009F38EA"/>
    <w:rsid w:val="009F5683"/>
    <w:rsid w:val="009F5C41"/>
    <w:rsid w:val="009F67B0"/>
    <w:rsid w:val="00A0081D"/>
    <w:rsid w:val="00A00E87"/>
    <w:rsid w:val="00A12D95"/>
    <w:rsid w:val="00A13132"/>
    <w:rsid w:val="00A13A6A"/>
    <w:rsid w:val="00A15C65"/>
    <w:rsid w:val="00A268B5"/>
    <w:rsid w:val="00A31DFF"/>
    <w:rsid w:val="00A41CF9"/>
    <w:rsid w:val="00A47F23"/>
    <w:rsid w:val="00A52611"/>
    <w:rsid w:val="00A54A3A"/>
    <w:rsid w:val="00A60E3F"/>
    <w:rsid w:val="00A616DA"/>
    <w:rsid w:val="00A62DE8"/>
    <w:rsid w:val="00A630E0"/>
    <w:rsid w:val="00A63CF8"/>
    <w:rsid w:val="00A66C26"/>
    <w:rsid w:val="00A71512"/>
    <w:rsid w:val="00A76C35"/>
    <w:rsid w:val="00A80116"/>
    <w:rsid w:val="00A80F7D"/>
    <w:rsid w:val="00A865A7"/>
    <w:rsid w:val="00A87E43"/>
    <w:rsid w:val="00A912E8"/>
    <w:rsid w:val="00A91F57"/>
    <w:rsid w:val="00A94280"/>
    <w:rsid w:val="00AA0AD7"/>
    <w:rsid w:val="00AA0D06"/>
    <w:rsid w:val="00AB0B66"/>
    <w:rsid w:val="00AB0B68"/>
    <w:rsid w:val="00AB21AC"/>
    <w:rsid w:val="00AB2F86"/>
    <w:rsid w:val="00AB6AFF"/>
    <w:rsid w:val="00AB77FA"/>
    <w:rsid w:val="00AB7FF5"/>
    <w:rsid w:val="00AC3D38"/>
    <w:rsid w:val="00AD29F3"/>
    <w:rsid w:val="00AD42E1"/>
    <w:rsid w:val="00AD43BE"/>
    <w:rsid w:val="00AD68ED"/>
    <w:rsid w:val="00AE0FBA"/>
    <w:rsid w:val="00AE50FA"/>
    <w:rsid w:val="00AE7659"/>
    <w:rsid w:val="00AE7E79"/>
    <w:rsid w:val="00AF1E2A"/>
    <w:rsid w:val="00AF2688"/>
    <w:rsid w:val="00AF3ED9"/>
    <w:rsid w:val="00AF44BB"/>
    <w:rsid w:val="00AF648D"/>
    <w:rsid w:val="00B04369"/>
    <w:rsid w:val="00B06806"/>
    <w:rsid w:val="00B1073E"/>
    <w:rsid w:val="00B11930"/>
    <w:rsid w:val="00B16F2F"/>
    <w:rsid w:val="00B23014"/>
    <w:rsid w:val="00B2770A"/>
    <w:rsid w:val="00B30366"/>
    <w:rsid w:val="00B30F58"/>
    <w:rsid w:val="00B31566"/>
    <w:rsid w:val="00B35320"/>
    <w:rsid w:val="00B35D29"/>
    <w:rsid w:val="00B41B33"/>
    <w:rsid w:val="00B41D2F"/>
    <w:rsid w:val="00B43D96"/>
    <w:rsid w:val="00B54596"/>
    <w:rsid w:val="00B5670C"/>
    <w:rsid w:val="00B60A19"/>
    <w:rsid w:val="00B61D55"/>
    <w:rsid w:val="00B61DDA"/>
    <w:rsid w:val="00B620DE"/>
    <w:rsid w:val="00B6603B"/>
    <w:rsid w:val="00B72BFB"/>
    <w:rsid w:val="00B72E2B"/>
    <w:rsid w:val="00B812FE"/>
    <w:rsid w:val="00B822E3"/>
    <w:rsid w:val="00B828CB"/>
    <w:rsid w:val="00B86FC4"/>
    <w:rsid w:val="00B91426"/>
    <w:rsid w:val="00B915CD"/>
    <w:rsid w:val="00B919F2"/>
    <w:rsid w:val="00B95326"/>
    <w:rsid w:val="00B95F8C"/>
    <w:rsid w:val="00B973DF"/>
    <w:rsid w:val="00BA1FB4"/>
    <w:rsid w:val="00BA2112"/>
    <w:rsid w:val="00BA57E6"/>
    <w:rsid w:val="00BA6A7A"/>
    <w:rsid w:val="00BB35C1"/>
    <w:rsid w:val="00BB58A3"/>
    <w:rsid w:val="00BB66F5"/>
    <w:rsid w:val="00BC409E"/>
    <w:rsid w:val="00BC503C"/>
    <w:rsid w:val="00BC5DDB"/>
    <w:rsid w:val="00BC6A71"/>
    <w:rsid w:val="00BD133A"/>
    <w:rsid w:val="00BD1E75"/>
    <w:rsid w:val="00BD3F32"/>
    <w:rsid w:val="00BD5060"/>
    <w:rsid w:val="00BD76B8"/>
    <w:rsid w:val="00BE06B7"/>
    <w:rsid w:val="00BE2A6A"/>
    <w:rsid w:val="00BE5237"/>
    <w:rsid w:val="00BE5A64"/>
    <w:rsid w:val="00BE6A19"/>
    <w:rsid w:val="00BE6DD2"/>
    <w:rsid w:val="00BF26A8"/>
    <w:rsid w:val="00BF4989"/>
    <w:rsid w:val="00BF5BC9"/>
    <w:rsid w:val="00BF7C27"/>
    <w:rsid w:val="00C06E3F"/>
    <w:rsid w:val="00C10F95"/>
    <w:rsid w:val="00C11FFB"/>
    <w:rsid w:val="00C162DC"/>
    <w:rsid w:val="00C17B0B"/>
    <w:rsid w:val="00C2090D"/>
    <w:rsid w:val="00C26448"/>
    <w:rsid w:val="00C2730C"/>
    <w:rsid w:val="00C27A49"/>
    <w:rsid w:val="00C302D7"/>
    <w:rsid w:val="00C31AD3"/>
    <w:rsid w:val="00C32D69"/>
    <w:rsid w:val="00C3310B"/>
    <w:rsid w:val="00C3621D"/>
    <w:rsid w:val="00C37A5C"/>
    <w:rsid w:val="00C40647"/>
    <w:rsid w:val="00C4377D"/>
    <w:rsid w:val="00C43FE9"/>
    <w:rsid w:val="00C44D06"/>
    <w:rsid w:val="00C479E4"/>
    <w:rsid w:val="00C50864"/>
    <w:rsid w:val="00C56D7C"/>
    <w:rsid w:val="00C57109"/>
    <w:rsid w:val="00C60B9B"/>
    <w:rsid w:val="00C62ADF"/>
    <w:rsid w:val="00C6408B"/>
    <w:rsid w:val="00C64807"/>
    <w:rsid w:val="00C67BE8"/>
    <w:rsid w:val="00C8254F"/>
    <w:rsid w:val="00C83962"/>
    <w:rsid w:val="00C84375"/>
    <w:rsid w:val="00C84B07"/>
    <w:rsid w:val="00C86A83"/>
    <w:rsid w:val="00C8797D"/>
    <w:rsid w:val="00C93B3B"/>
    <w:rsid w:val="00C957CA"/>
    <w:rsid w:val="00CA4541"/>
    <w:rsid w:val="00CA49E7"/>
    <w:rsid w:val="00CA5AFC"/>
    <w:rsid w:val="00CA5D56"/>
    <w:rsid w:val="00CA7219"/>
    <w:rsid w:val="00CB2376"/>
    <w:rsid w:val="00CB2903"/>
    <w:rsid w:val="00CB445A"/>
    <w:rsid w:val="00CC3DA0"/>
    <w:rsid w:val="00CC641C"/>
    <w:rsid w:val="00CC7B9D"/>
    <w:rsid w:val="00CD04A5"/>
    <w:rsid w:val="00CD0B36"/>
    <w:rsid w:val="00CD0E78"/>
    <w:rsid w:val="00CD3477"/>
    <w:rsid w:val="00CD39EA"/>
    <w:rsid w:val="00CE1AC4"/>
    <w:rsid w:val="00CE334B"/>
    <w:rsid w:val="00CE4362"/>
    <w:rsid w:val="00CE55D0"/>
    <w:rsid w:val="00CE59E8"/>
    <w:rsid w:val="00CE6620"/>
    <w:rsid w:val="00CF004C"/>
    <w:rsid w:val="00CF06E1"/>
    <w:rsid w:val="00CF3798"/>
    <w:rsid w:val="00CF56EA"/>
    <w:rsid w:val="00CF68AA"/>
    <w:rsid w:val="00CF730D"/>
    <w:rsid w:val="00D00F1F"/>
    <w:rsid w:val="00D059DF"/>
    <w:rsid w:val="00D06C6D"/>
    <w:rsid w:val="00D10A70"/>
    <w:rsid w:val="00D13E89"/>
    <w:rsid w:val="00D1439C"/>
    <w:rsid w:val="00D15852"/>
    <w:rsid w:val="00D21BCB"/>
    <w:rsid w:val="00D25CFC"/>
    <w:rsid w:val="00D26FFB"/>
    <w:rsid w:val="00D30310"/>
    <w:rsid w:val="00D321CE"/>
    <w:rsid w:val="00D32B96"/>
    <w:rsid w:val="00D33B0C"/>
    <w:rsid w:val="00D4285B"/>
    <w:rsid w:val="00D4362A"/>
    <w:rsid w:val="00D4426E"/>
    <w:rsid w:val="00D47234"/>
    <w:rsid w:val="00D47FDA"/>
    <w:rsid w:val="00D54745"/>
    <w:rsid w:val="00D54AC4"/>
    <w:rsid w:val="00D5565D"/>
    <w:rsid w:val="00D57FB7"/>
    <w:rsid w:val="00D602ED"/>
    <w:rsid w:val="00D61DB3"/>
    <w:rsid w:val="00D6689A"/>
    <w:rsid w:val="00D73C64"/>
    <w:rsid w:val="00D74B46"/>
    <w:rsid w:val="00D800E6"/>
    <w:rsid w:val="00D80DA5"/>
    <w:rsid w:val="00D84C05"/>
    <w:rsid w:val="00D876FC"/>
    <w:rsid w:val="00D91199"/>
    <w:rsid w:val="00D91A28"/>
    <w:rsid w:val="00D91BAE"/>
    <w:rsid w:val="00D9296B"/>
    <w:rsid w:val="00D93F72"/>
    <w:rsid w:val="00D94380"/>
    <w:rsid w:val="00D96FCB"/>
    <w:rsid w:val="00DA22EF"/>
    <w:rsid w:val="00DB19EF"/>
    <w:rsid w:val="00DB5330"/>
    <w:rsid w:val="00DB55F0"/>
    <w:rsid w:val="00DB64C8"/>
    <w:rsid w:val="00DC252B"/>
    <w:rsid w:val="00DC3D24"/>
    <w:rsid w:val="00DC3FDF"/>
    <w:rsid w:val="00DC440E"/>
    <w:rsid w:val="00DC5087"/>
    <w:rsid w:val="00DC6482"/>
    <w:rsid w:val="00DD0C34"/>
    <w:rsid w:val="00DD136E"/>
    <w:rsid w:val="00DD1804"/>
    <w:rsid w:val="00DD3A24"/>
    <w:rsid w:val="00DD435F"/>
    <w:rsid w:val="00DE08AD"/>
    <w:rsid w:val="00DE216B"/>
    <w:rsid w:val="00DE4F49"/>
    <w:rsid w:val="00DE609E"/>
    <w:rsid w:val="00DF095F"/>
    <w:rsid w:val="00DF3BAC"/>
    <w:rsid w:val="00DF7A11"/>
    <w:rsid w:val="00E0023A"/>
    <w:rsid w:val="00E032F9"/>
    <w:rsid w:val="00E06E42"/>
    <w:rsid w:val="00E1462D"/>
    <w:rsid w:val="00E2123F"/>
    <w:rsid w:val="00E234CB"/>
    <w:rsid w:val="00E23F72"/>
    <w:rsid w:val="00E24E18"/>
    <w:rsid w:val="00E26E91"/>
    <w:rsid w:val="00E26EFE"/>
    <w:rsid w:val="00E32B98"/>
    <w:rsid w:val="00E34A65"/>
    <w:rsid w:val="00E37591"/>
    <w:rsid w:val="00E406EB"/>
    <w:rsid w:val="00E407A9"/>
    <w:rsid w:val="00E42EB7"/>
    <w:rsid w:val="00E45BA2"/>
    <w:rsid w:val="00E510DB"/>
    <w:rsid w:val="00E527C4"/>
    <w:rsid w:val="00E52BD7"/>
    <w:rsid w:val="00E6065E"/>
    <w:rsid w:val="00E616CE"/>
    <w:rsid w:val="00E679BF"/>
    <w:rsid w:val="00E729B3"/>
    <w:rsid w:val="00E73F16"/>
    <w:rsid w:val="00E77CBA"/>
    <w:rsid w:val="00E823E1"/>
    <w:rsid w:val="00E835C6"/>
    <w:rsid w:val="00E9344E"/>
    <w:rsid w:val="00E93755"/>
    <w:rsid w:val="00E9600E"/>
    <w:rsid w:val="00E96E70"/>
    <w:rsid w:val="00EA0179"/>
    <w:rsid w:val="00EA03B4"/>
    <w:rsid w:val="00EA2847"/>
    <w:rsid w:val="00EB117F"/>
    <w:rsid w:val="00EB3D5D"/>
    <w:rsid w:val="00EB5246"/>
    <w:rsid w:val="00EB5384"/>
    <w:rsid w:val="00EB5604"/>
    <w:rsid w:val="00EB5D66"/>
    <w:rsid w:val="00EB78C3"/>
    <w:rsid w:val="00EC1D48"/>
    <w:rsid w:val="00EC5BB6"/>
    <w:rsid w:val="00EC6058"/>
    <w:rsid w:val="00EC65D3"/>
    <w:rsid w:val="00EC75E5"/>
    <w:rsid w:val="00ED0EE4"/>
    <w:rsid w:val="00ED17CE"/>
    <w:rsid w:val="00ED1A0B"/>
    <w:rsid w:val="00ED2DA3"/>
    <w:rsid w:val="00ED363D"/>
    <w:rsid w:val="00ED45A8"/>
    <w:rsid w:val="00ED5F13"/>
    <w:rsid w:val="00EE3FFF"/>
    <w:rsid w:val="00EE664C"/>
    <w:rsid w:val="00EE6D64"/>
    <w:rsid w:val="00EE78FC"/>
    <w:rsid w:val="00EF387B"/>
    <w:rsid w:val="00F010CE"/>
    <w:rsid w:val="00F04D24"/>
    <w:rsid w:val="00F04DEB"/>
    <w:rsid w:val="00F0709B"/>
    <w:rsid w:val="00F078C6"/>
    <w:rsid w:val="00F07E02"/>
    <w:rsid w:val="00F11A15"/>
    <w:rsid w:val="00F24D1B"/>
    <w:rsid w:val="00F3017A"/>
    <w:rsid w:val="00F30494"/>
    <w:rsid w:val="00F35FC4"/>
    <w:rsid w:val="00F37132"/>
    <w:rsid w:val="00F4022E"/>
    <w:rsid w:val="00F4283D"/>
    <w:rsid w:val="00F43863"/>
    <w:rsid w:val="00F52C42"/>
    <w:rsid w:val="00F536F2"/>
    <w:rsid w:val="00F53DBF"/>
    <w:rsid w:val="00F632EB"/>
    <w:rsid w:val="00F647A3"/>
    <w:rsid w:val="00F64CBD"/>
    <w:rsid w:val="00F67CC5"/>
    <w:rsid w:val="00F67D2C"/>
    <w:rsid w:val="00F707A7"/>
    <w:rsid w:val="00F7571E"/>
    <w:rsid w:val="00F7656C"/>
    <w:rsid w:val="00F76B81"/>
    <w:rsid w:val="00F76EEA"/>
    <w:rsid w:val="00F80D74"/>
    <w:rsid w:val="00F80ED4"/>
    <w:rsid w:val="00F82E8B"/>
    <w:rsid w:val="00F85ADA"/>
    <w:rsid w:val="00F90B6F"/>
    <w:rsid w:val="00F90CEB"/>
    <w:rsid w:val="00F959F7"/>
    <w:rsid w:val="00F97AC4"/>
    <w:rsid w:val="00F97D47"/>
    <w:rsid w:val="00FA0C48"/>
    <w:rsid w:val="00FA200D"/>
    <w:rsid w:val="00FA689E"/>
    <w:rsid w:val="00FB3C84"/>
    <w:rsid w:val="00FB5348"/>
    <w:rsid w:val="00FC4FFE"/>
    <w:rsid w:val="00FC613A"/>
    <w:rsid w:val="00FD105C"/>
    <w:rsid w:val="00FD16C1"/>
    <w:rsid w:val="00FD1FC4"/>
    <w:rsid w:val="00FD4D09"/>
    <w:rsid w:val="00FD5820"/>
    <w:rsid w:val="00FE78BD"/>
    <w:rsid w:val="00FF0547"/>
    <w:rsid w:val="00FF226C"/>
    <w:rsid w:val="00FF274A"/>
    <w:rsid w:val="00FF5424"/>
    <w:rsid w:val="00FF700E"/>
    <w:rsid w:val="00FF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mso-position-vertical-relative:lin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7FDF5ECF"/>
  <w15:chartTrackingRefBased/>
  <w15:docId w15:val="{2CFA4298-9F99-40B0-BFEA-F5F14F56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eastAsiaTheme="minorHAnsi" w:hAnsi="Gill Sans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86D"/>
    <w:pPr>
      <w:jc w:val="both"/>
    </w:pPr>
    <w:rPr>
      <w:rFonts w:ascii="Consolas" w:hAnsi="Consolas"/>
      <w:sz w:val="16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1E4739"/>
    <w:pPr>
      <w:keepNext/>
      <w:keepLines/>
      <w:numPr>
        <w:numId w:val="1"/>
      </w:numPr>
      <w:spacing w:before="120" w:after="120"/>
      <w:ind w:left="720" w:hanging="720"/>
      <w:jc w:val="left"/>
      <w:outlineLvl w:val="0"/>
    </w:pPr>
    <w:rPr>
      <w:rFonts w:eastAsiaTheme="majorEastAsia" w:cstheme="majorBidi"/>
      <w:b/>
      <w:bCs/>
      <w:sz w:val="28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B95326"/>
    <w:pPr>
      <w:keepNext/>
      <w:keepLines/>
      <w:numPr>
        <w:ilvl w:val="1"/>
        <w:numId w:val="2"/>
      </w:numPr>
      <w:spacing w:before="240" w:after="120"/>
      <w:ind w:left="720" w:hanging="720"/>
      <w:jc w:val="left"/>
      <w:outlineLvl w:val="1"/>
    </w:pPr>
    <w:rPr>
      <w:rFonts w:eastAsiaTheme="majorEastAsia" w:cs="Gill Sans"/>
      <w:b/>
      <w:bCs/>
      <w:sz w:val="24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062C90"/>
    <w:pPr>
      <w:keepNext/>
      <w:keepLines/>
      <w:numPr>
        <w:ilvl w:val="2"/>
        <w:numId w:val="3"/>
      </w:numPr>
      <w:spacing w:before="240" w:after="120"/>
      <w:jc w:val="left"/>
      <w:outlineLvl w:val="2"/>
    </w:pPr>
    <w:rPr>
      <w:rFonts w:eastAsiaTheme="majorEastAsia" w:cstheme="majorBidi"/>
      <w:sz w:val="24"/>
      <w:szCs w:val="32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E34A65"/>
    <w:pPr>
      <w:keepNext/>
      <w:keepLines/>
      <w:numPr>
        <w:ilvl w:val="3"/>
        <w:numId w:val="3"/>
      </w:numPr>
      <w:spacing w:before="240" w:after="120"/>
      <w:ind w:left="720" w:hanging="720"/>
      <w:jc w:val="left"/>
      <w:outlineLvl w:val="3"/>
    </w:pPr>
    <w:rPr>
      <w:rFonts w:eastAsiaTheme="majorEastAsia" w:cstheme="majorBidi"/>
      <w:iCs/>
      <w:smallCaps/>
      <w:sz w:val="20"/>
      <w:szCs w:val="28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3C27DD"/>
    <w:pPr>
      <w:keepNext/>
      <w:keepLines/>
      <w:numPr>
        <w:ilvl w:val="4"/>
        <w:numId w:val="3"/>
      </w:numPr>
      <w:spacing w:before="240" w:after="120"/>
      <w:ind w:left="720" w:hanging="720"/>
      <w:jc w:val="left"/>
      <w:outlineLvl w:val="4"/>
    </w:pPr>
    <w:rPr>
      <w:rFonts w:eastAsiaTheme="majorEastAsia" w:cstheme="majorBidi"/>
      <w:i/>
      <w:smallCaps/>
      <w:sz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A4D2D"/>
    <w:pPr>
      <w:keepNext/>
      <w:keepLines/>
      <w:numPr>
        <w:ilvl w:val="5"/>
        <w:numId w:val="3"/>
      </w:numPr>
      <w:spacing w:before="40"/>
      <w:jc w:val="left"/>
      <w:outlineLvl w:val="5"/>
    </w:pPr>
    <w:rPr>
      <w:rFonts w:eastAsiaTheme="majorEastAsia" w:cstheme="majorBidi"/>
      <w:sz w:val="20"/>
    </w:rPr>
  </w:style>
  <w:style w:type="paragraph" w:styleId="Heading7">
    <w:name w:val="heading 7"/>
    <w:basedOn w:val="Normal"/>
    <w:next w:val="BodyText"/>
    <w:link w:val="Heading7Char"/>
    <w:autoRedefine/>
    <w:uiPriority w:val="9"/>
    <w:unhideWhenUsed/>
    <w:qFormat/>
    <w:rsid w:val="006A4D2D"/>
    <w:pPr>
      <w:keepNext/>
      <w:keepLines/>
      <w:numPr>
        <w:ilvl w:val="6"/>
        <w:numId w:val="3"/>
      </w:numPr>
      <w:spacing w:before="40"/>
      <w:jc w:val="left"/>
      <w:outlineLvl w:val="6"/>
    </w:pPr>
    <w:rPr>
      <w:rFonts w:eastAsiaTheme="majorEastAsia" w:cstheme="majorBidi"/>
      <w:i/>
      <w:iCs/>
      <w:sz w:val="20"/>
    </w:rPr>
  </w:style>
  <w:style w:type="paragraph" w:styleId="Heading8">
    <w:name w:val="heading 8"/>
    <w:basedOn w:val="Normal"/>
    <w:next w:val="BodyText"/>
    <w:link w:val="Heading8Char"/>
    <w:autoRedefine/>
    <w:uiPriority w:val="9"/>
    <w:unhideWhenUsed/>
    <w:qFormat/>
    <w:rsid w:val="006A4D2D"/>
    <w:pPr>
      <w:keepNext/>
      <w:keepLines/>
      <w:numPr>
        <w:ilvl w:val="7"/>
        <w:numId w:val="3"/>
      </w:numPr>
      <w:spacing w:before="40"/>
      <w:jc w:val="left"/>
      <w:outlineLvl w:val="7"/>
    </w:pPr>
    <w:rPr>
      <w:rFonts w:eastAsiaTheme="majorEastAsia" w:cstheme="majorBidi"/>
      <w:sz w:val="20"/>
      <w:szCs w:val="21"/>
    </w:rPr>
  </w:style>
  <w:style w:type="paragraph" w:styleId="Heading9">
    <w:name w:val="heading 9"/>
    <w:basedOn w:val="Normal"/>
    <w:next w:val="BodyText"/>
    <w:link w:val="Heading9Char"/>
    <w:autoRedefine/>
    <w:uiPriority w:val="9"/>
    <w:unhideWhenUsed/>
    <w:rsid w:val="00247DE9"/>
    <w:pPr>
      <w:keepNext/>
      <w:keepLines/>
      <w:numPr>
        <w:ilvl w:val="8"/>
        <w:numId w:val="3"/>
      </w:numPr>
      <w:spacing w:before="40"/>
      <w:outlineLvl w:val="8"/>
    </w:pPr>
    <w:rPr>
      <w:rFonts w:eastAsiaTheme="majorEastAsia" w:cstheme="majorBidi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/Footer,header odd,header,Hyphen,NCDOT Header"/>
    <w:basedOn w:val="Normal"/>
    <w:link w:val="HeaderChar"/>
    <w:uiPriority w:val="99"/>
    <w:unhideWhenUsed/>
    <w:rsid w:val="00F959F7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/Footer Char,header odd Char,header Char,Hyphen Char,NCDOT Header Char"/>
    <w:basedOn w:val="DefaultParagraphFont"/>
    <w:link w:val="Header"/>
    <w:uiPriority w:val="99"/>
    <w:rsid w:val="00F959F7"/>
  </w:style>
  <w:style w:type="paragraph" w:styleId="Footer">
    <w:name w:val="footer"/>
    <w:basedOn w:val="Normal"/>
    <w:link w:val="FooterChar"/>
    <w:uiPriority w:val="99"/>
    <w:unhideWhenUsed/>
    <w:rsid w:val="00F959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9F7"/>
  </w:style>
  <w:style w:type="character" w:customStyle="1" w:styleId="Heading1Char">
    <w:name w:val="Heading 1 Char"/>
    <w:basedOn w:val="DefaultParagraphFont"/>
    <w:link w:val="Heading1"/>
    <w:uiPriority w:val="9"/>
    <w:rsid w:val="001E4739"/>
    <w:rPr>
      <w:rFonts w:ascii="Consolas" w:eastAsiaTheme="majorEastAsia" w:hAnsi="Consolas" w:cstheme="majorBidi"/>
      <w:b/>
      <w:bCs/>
      <w:sz w:val="28"/>
    </w:rPr>
  </w:style>
  <w:style w:type="paragraph" w:styleId="NoSpacing">
    <w:name w:val="No Spacing"/>
    <w:uiPriority w:val="1"/>
    <w:rsid w:val="007C10BD"/>
  </w:style>
  <w:style w:type="character" w:customStyle="1" w:styleId="Heading2Char">
    <w:name w:val="Heading 2 Char"/>
    <w:basedOn w:val="DefaultParagraphFont"/>
    <w:link w:val="Heading2"/>
    <w:uiPriority w:val="9"/>
    <w:rsid w:val="00B95326"/>
    <w:rPr>
      <w:rFonts w:ascii="Consolas" w:eastAsiaTheme="majorEastAsia" w:hAnsi="Consolas" w:cs="Gill Sans"/>
      <w:b/>
      <w:bCs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2C90"/>
    <w:rPr>
      <w:rFonts w:ascii="Consolas" w:eastAsiaTheme="majorEastAsia" w:hAnsi="Consolas" w:cstheme="majorBidi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4A65"/>
    <w:rPr>
      <w:rFonts w:ascii="Consolas" w:eastAsiaTheme="majorEastAsia" w:hAnsi="Consolas" w:cstheme="majorBidi"/>
      <w:iCs/>
      <w:smallCaps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3C27DD"/>
    <w:rPr>
      <w:rFonts w:ascii="Consolas" w:eastAsiaTheme="majorEastAsia" w:hAnsi="Consolas" w:cstheme="majorBidi"/>
      <w:i/>
      <w:smallCaps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A4D2D"/>
    <w:rPr>
      <w:rFonts w:ascii="Consolas" w:eastAsiaTheme="majorEastAsia" w:hAnsi="Consolas" w:cstheme="majorBidi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A4D2D"/>
    <w:rPr>
      <w:rFonts w:ascii="Consolas" w:eastAsiaTheme="majorEastAsia" w:hAnsi="Consolas" w:cstheme="majorBidi"/>
      <w:i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6A4D2D"/>
    <w:rPr>
      <w:rFonts w:ascii="Consolas" w:eastAsiaTheme="majorEastAsia" w:hAnsi="Consolas" w:cstheme="majorBidi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DC3D24"/>
    <w:rPr>
      <w:rFonts w:ascii="Consolas" w:eastAsiaTheme="majorEastAsia" w:hAnsi="Consolas" w:cstheme="majorBidi"/>
      <w:i/>
      <w:iCs/>
      <w:sz w:val="21"/>
      <w:szCs w:val="21"/>
    </w:rPr>
  </w:style>
  <w:style w:type="paragraph" w:styleId="Subtitle">
    <w:name w:val="Subtitle"/>
    <w:next w:val="Normal"/>
    <w:link w:val="SubtitleChar"/>
    <w:uiPriority w:val="11"/>
    <w:qFormat/>
    <w:rsid w:val="008F1385"/>
    <w:pPr>
      <w:numPr>
        <w:ilvl w:val="1"/>
      </w:numPr>
      <w:spacing w:after="160"/>
    </w:pPr>
    <w:rPr>
      <w:rFonts w:eastAsiaTheme="minorEastAsia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F1385"/>
    <w:rPr>
      <w:rFonts w:eastAsiaTheme="minorEastAsia"/>
      <w:spacing w:val="15"/>
      <w:sz w:val="22"/>
      <w:szCs w:val="22"/>
    </w:rPr>
  </w:style>
  <w:style w:type="paragraph" w:styleId="Title">
    <w:name w:val="Title"/>
    <w:basedOn w:val="Chapter"/>
    <w:next w:val="Normal"/>
    <w:link w:val="TitleChar"/>
    <w:uiPriority w:val="10"/>
    <w:qFormat/>
    <w:rsid w:val="00BD1E75"/>
    <w:pPr>
      <w:pageBreakBefore w:val="0"/>
      <w:spacing w:after="240"/>
      <w:contextualSpacing/>
      <w:jc w:val="center"/>
    </w:pPr>
    <w:rPr>
      <w:b/>
      <w:spacing w:val="-10"/>
      <w:kern w:val="28"/>
      <w:sz w:val="24"/>
      <w:szCs w:val="56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BD1E75"/>
    <w:rPr>
      <w:rFonts w:ascii="Verdana" w:eastAsiaTheme="majorEastAsia" w:hAnsi="Verdana" w:cstheme="majorBidi"/>
      <w:b/>
      <w:smallCaps/>
      <w:spacing w:val="-10"/>
      <w:kern w:val="28"/>
      <w:szCs w:val="56"/>
    </w:rPr>
  </w:style>
  <w:style w:type="paragraph" w:styleId="ListParagraph">
    <w:name w:val="List Paragraph"/>
    <w:basedOn w:val="Normal"/>
    <w:uiPriority w:val="34"/>
    <w:qFormat/>
    <w:rsid w:val="008F010C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C6408B"/>
    <w:pPr>
      <w:tabs>
        <w:tab w:val="left" w:pos="475"/>
        <w:tab w:val="right" w:leader="dot" w:pos="10440"/>
      </w:tabs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C6408B"/>
    <w:pPr>
      <w:tabs>
        <w:tab w:val="left" w:pos="965"/>
        <w:tab w:val="right" w:leader="dot" w:pos="10440"/>
      </w:tabs>
      <w:ind w:left="245"/>
    </w:pPr>
  </w:style>
  <w:style w:type="paragraph" w:styleId="TOC3">
    <w:name w:val="toc 3"/>
    <w:basedOn w:val="Normal"/>
    <w:next w:val="Normal"/>
    <w:autoRedefine/>
    <w:uiPriority w:val="39"/>
    <w:unhideWhenUsed/>
    <w:rsid w:val="00C86A83"/>
    <w:pPr>
      <w:ind w:left="475"/>
    </w:pPr>
  </w:style>
  <w:style w:type="paragraph" w:styleId="TOC4">
    <w:name w:val="toc 4"/>
    <w:basedOn w:val="Normal"/>
    <w:next w:val="Normal"/>
    <w:autoRedefine/>
    <w:uiPriority w:val="39"/>
    <w:unhideWhenUsed/>
    <w:rsid w:val="00BC409E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BC409E"/>
    <w:pPr>
      <w:ind w:left="965"/>
    </w:pPr>
  </w:style>
  <w:style w:type="paragraph" w:styleId="TOC6">
    <w:name w:val="toc 6"/>
    <w:basedOn w:val="Normal"/>
    <w:next w:val="Normal"/>
    <w:autoRedefine/>
    <w:uiPriority w:val="39"/>
    <w:unhideWhenUsed/>
    <w:rsid w:val="00BC409E"/>
    <w:pPr>
      <w:ind w:left="1195"/>
    </w:pPr>
  </w:style>
  <w:style w:type="paragraph" w:styleId="TOC7">
    <w:name w:val="toc 7"/>
    <w:basedOn w:val="Normal"/>
    <w:next w:val="Normal"/>
    <w:autoRedefine/>
    <w:uiPriority w:val="39"/>
    <w:unhideWhenUsed/>
    <w:rsid w:val="00BC409E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BC409E"/>
    <w:pPr>
      <w:ind w:left="1685"/>
    </w:pPr>
  </w:style>
  <w:style w:type="paragraph" w:styleId="TOC9">
    <w:name w:val="toc 9"/>
    <w:basedOn w:val="Normal"/>
    <w:next w:val="Normal"/>
    <w:autoRedefine/>
    <w:uiPriority w:val="39"/>
    <w:unhideWhenUsed/>
    <w:rsid w:val="00BC409E"/>
    <w:pPr>
      <w:ind w:left="1915"/>
    </w:pPr>
  </w:style>
  <w:style w:type="paragraph" w:styleId="TOCHeading">
    <w:name w:val="TOC Heading"/>
    <w:basedOn w:val="Heading1"/>
    <w:next w:val="Normal"/>
    <w:uiPriority w:val="39"/>
    <w:unhideWhenUsed/>
    <w:qFormat/>
    <w:rsid w:val="008F010C"/>
    <w:pPr>
      <w:outlineLvl w:val="9"/>
    </w:pPr>
  </w:style>
  <w:style w:type="paragraph" w:styleId="Caption">
    <w:name w:val="caption"/>
    <w:basedOn w:val="Normal"/>
    <w:next w:val="Normal"/>
    <w:uiPriority w:val="35"/>
    <w:unhideWhenUsed/>
    <w:qFormat/>
    <w:rsid w:val="00B35320"/>
    <w:pPr>
      <w:spacing w:after="200"/>
      <w:jc w:val="center"/>
    </w:pPr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F010C"/>
    <w:pPr>
      <w:ind w:left="24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F010C"/>
    <w:pPr>
      <w:ind w:left="960" w:hanging="240"/>
    </w:pPr>
  </w:style>
  <w:style w:type="paragraph" w:customStyle="1" w:styleId="Chapter">
    <w:name w:val="Chapter"/>
    <w:basedOn w:val="Normal"/>
    <w:next w:val="Normal"/>
    <w:rsid w:val="00DE4F49"/>
    <w:pPr>
      <w:keepNext/>
      <w:keepLines/>
      <w:pageBreakBefore/>
    </w:pPr>
    <w:rPr>
      <w:rFonts w:eastAsiaTheme="majorEastAsia" w:cstheme="majorBidi"/>
      <w:smallCaps/>
      <w:sz w:val="52"/>
      <w:szCs w:val="48"/>
      <w:u w:val="single"/>
    </w:rPr>
  </w:style>
  <w:style w:type="character" w:styleId="Hyperlink">
    <w:name w:val="Hyperlink"/>
    <w:basedOn w:val="DefaultParagraphFont"/>
    <w:uiPriority w:val="99"/>
    <w:unhideWhenUsed/>
    <w:rsid w:val="00286D18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2A6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qFormat/>
    <w:rsid w:val="00AB6AFF"/>
    <w:pPr>
      <w:jc w:val="left"/>
    </w:pPr>
  </w:style>
  <w:style w:type="paragraph" w:customStyle="1" w:styleId="TableHeader">
    <w:name w:val="Table Header"/>
    <w:basedOn w:val="TableText"/>
    <w:autoRedefine/>
    <w:qFormat/>
    <w:rsid w:val="001E4739"/>
    <w:rPr>
      <w:b/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5B7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5B7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95B7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5B1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5B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71AE4"/>
    <w:rPr>
      <w:color w:val="808080"/>
    </w:rPr>
  </w:style>
  <w:style w:type="paragraph" w:customStyle="1" w:styleId="Appendix">
    <w:name w:val="Appendix"/>
    <w:basedOn w:val="Heading1"/>
    <w:next w:val="Normal"/>
    <w:link w:val="AppendixChar"/>
    <w:autoRedefine/>
    <w:qFormat/>
    <w:rsid w:val="00781D38"/>
    <w:pPr>
      <w:pageBreakBefore/>
      <w:numPr>
        <w:numId w:val="4"/>
      </w:numPr>
      <w:ind w:left="360"/>
    </w:pPr>
    <w:rPr>
      <w:i/>
    </w:rPr>
  </w:style>
  <w:style w:type="character" w:customStyle="1" w:styleId="AppendixChar">
    <w:name w:val="Appendix Char"/>
    <w:basedOn w:val="DefaultParagraphFont"/>
    <w:link w:val="Appendix"/>
    <w:rsid w:val="00781D38"/>
    <w:rPr>
      <w:rFonts w:ascii="Consolas" w:eastAsiaTheme="majorEastAsia" w:hAnsi="Consolas" w:cstheme="majorBidi"/>
      <w:b/>
      <w:bCs/>
      <w:i/>
      <w:sz w:val="28"/>
    </w:rPr>
  </w:style>
  <w:style w:type="paragraph" w:styleId="BodyText">
    <w:name w:val="Body Text"/>
    <w:basedOn w:val="Normal"/>
    <w:link w:val="BodyTextChar"/>
    <w:uiPriority w:val="99"/>
    <w:unhideWhenUsed/>
    <w:qFormat/>
    <w:rsid w:val="00623DBF"/>
    <w:pPr>
      <w:jc w:val="left"/>
    </w:pPr>
  </w:style>
  <w:style w:type="character" w:customStyle="1" w:styleId="BodyTextChar">
    <w:name w:val="Body Text Char"/>
    <w:basedOn w:val="DefaultParagraphFont"/>
    <w:link w:val="BodyText"/>
    <w:uiPriority w:val="99"/>
    <w:rsid w:val="00623DBF"/>
    <w:rPr>
      <w:rFonts w:ascii="Verdana" w:hAnsi="Verdana"/>
      <w:sz w:val="18"/>
    </w:rPr>
  </w:style>
  <w:style w:type="paragraph" w:customStyle="1" w:styleId="BodySingle">
    <w:name w:val="BodySingle"/>
    <w:basedOn w:val="BodyText"/>
    <w:link w:val="BodySingleChar"/>
    <w:autoRedefine/>
    <w:rsid w:val="00781D38"/>
    <w:rPr>
      <w:rFonts w:ascii="Cambria Math" w:hAnsi="Cambria Math"/>
      <w:i/>
    </w:rPr>
  </w:style>
  <w:style w:type="character" w:customStyle="1" w:styleId="BodySingleChar">
    <w:name w:val="BodySingle Char"/>
    <w:basedOn w:val="BodyTextChar"/>
    <w:link w:val="BodySingle"/>
    <w:rsid w:val="00781D38"/>
    <w:rPr>
      <w:rFonts w:ascii="Cambria Math" w:hAnsi="Cambria Math"/>
      <w:i/>
      <w:sz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16B16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EE3FFF"/>
  </w:style>
  <w:style w:type="character" w:customStyle="1" w:styleId="Mention1">
    <w:name w:val="Mention1"/>
    <w:basedOn w:val="DefaultParagraphFont"/>
    <w:uiPriority w:val="99"/>
    <w:semiHidden/>
    <w:unhideWhenUsed/>
    <w:rsid w:val="00D80DA5"/>
    <w:rPr>
      <w:color w:val="2B579A"/>
      <w:shd w:val="clear" w:color="auto" w:fill="E6E6E6"/>
    </w:rPr>
  </w:style>
  <w:style w:type="character" w:customStyle="1" w:styleId="Mention2">
    <w:name w:val="Mention2"/>
    <w:basedOn w:val="DefaultParagraphFont"/>
    <w:uiPriority w:val="99"/>
    <w:semiHidden/>
    <w:unhideWhenUsed/>
    <w:rsid w:val="00EB78C3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A12D95"/>
    <w:pPr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sz w:val="24"/>
    </w:rPr>
  </w:style>
  <w:style w:type="table" w:styleId="GridTable1Light">
    <w:name w:val="Grid Table 1 Light"/>
    <w:basedOn w:val="TableNormal"/>
    <w:uiPriority w:val="46"/>
    <w:rsid w:val="00623DB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rFonts w:ascii="Verdana" w:hAnsi="Verdana"/>
        <w:b/>
        <w:bCs/>
      </w:rPr>
      <w:tblPr/>
      <w:tcPr>
        <w:shd w:val="clear" w:color="auto" w:fill="E2EFD9" w:themeFill="accent6" w:themeFillTint="33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styleId="GridTable6Colorful">
    <w:name w:val="Grid Table 6 Colorful"/>
    <w:basedOn w:val="TableNormal"/>
    <w:uiPriority w:val="51"/>
    <w:rsid w:val="00C6408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left w:w="115" w:type="dxa"/>
        <w:right w:w="115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C6408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06B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8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5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8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49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9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2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63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8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6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50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07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08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80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8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55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4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50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57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7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6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23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0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3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3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87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5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3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64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6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97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31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0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2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2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36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9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1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5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06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6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21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41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76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95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74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45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92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7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80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66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6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campean@carrollbiomedical.com" TargetMode="External"/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Template\MSWord\Abcase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C76B1662D6BD40ABBA5346600964F9" ma:contentTypeVersion="18" ma:contentTypeDescription="Create a new document." ma:contentTypeScope="" ma:versionID="6765f368f17c4f34c12c794fdd5db62e">
  <xsd:schema xmlns:xsd="http://www.w3.org/2001/XMLSchema" xmlns:xs="http://www.w3.org/2001/XMLSchema" xmlns:p="http://schemas.microsoft.com/office/2006/metadata/properties" xmlns:ns2="e59c6a51-f461-47f9-be11-87aa7e42ebc4" xmlns:ns3="01a7605a-546e-4e27-9cc8-63791808b996" targetNamespace="http://schemas.microsoft.com/office/2006/metadata/properties" ma:root="true" ma:fieldsID="d9de4961205a6e23c7a6d73cbce930eb" ns2:_="" ns3:_="">
    <xsd:import namespace="e59c6a51-f461-47f9-be11-87aa7e42ebc4"/>
    <xsd:import namespace="01a7605a-546e-4e27-9cc8-63791808b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6a51-f461-47f9-be11-87aa7e42eb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9b0240e-e161-4efb-b47e-3120158c14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605a-546e-4e27-9cc8-63791808b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ce2cf58-ee36-4436-a715-b867e05cae7c}" ma:internalName="TaxCatchAll" ma:showField="CatchAllData" ma:web="01a7605a-546e-4e27-9cc8-63791808b9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a7605a-546e-4e27-9cc8-63791808b996" xsi:nil="true"/>
    <lcf76f155ced4ddcb4097134ff3c332f xmlns="e59c6a51-f461-47f9-be11-87aa7e42ebc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501173-984C-4B87-AF64-1A849D2DA9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6a51-f461-47f9-be11-87aa7e42ebc4"/>
    <ds:schemaRef ds:uri="01a7605a-546e-4e27-9cc8-63791808b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898A94-A18B-4DFE-BDC1-52BC43C770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3CC024-03FA-4692-8EA8-6B576BC64839}">
  <ds:schemaRefs>
    <ds:schemaRef ds:uri="http://schemas.microsoft.com/office/2006/metadata/properties"/>
    <ds:schemaRef ds:uri="http://schemas.microsoft.com/office/infopath/2007/PartnerControls"/>
    <ds:schemaRef ds:uri="01a7605a-546e-4e27-9cc8-63791808b996"/>
    <ds:schemaRef ds:uri="e59c6a51-f461-47f9-be11-87aa7e42ebc4"/>
  </ds:schemaRefs>
</ds:datastoreItem>
</file>

<file path=customXml/itemProps4.xml><?xml version="1.0" encoding="utf-8"?>
<ds:datastoreItem xmlns:ds="http://schemas.openxmlformats.org/officeDocument/2006/customXml" ds:itemID="{768BDED7-3BF4-4184-9657-4C179DEA3B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AbcaseReport.dotx</Template>
  <TotalTime>454</TotalTime>
  <Pages>3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Carroll Biomedical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Campean</dc:creator>
  <cp:keywords/>
  <cp:lastModifiedBy>Alex Campean</cp:lastModifiedBy>
  <cp:revision>135</cp:revision>
  <cp:lastPrinted>2023-08-04T19:29:00Z</cp:lastPrinted>
  <dcterms:created xsi:type="dcterms:W3CDTF">2024-07-18T18:54:00Z</dcterms:created>
  <dcterms:modified xsi:type="dcterms:W3CDTF">2025-06-26T18:08:00Z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0x010100ECC76B1662D6BD40ABBA5346600964F9</vt:lpwstr>
  </property>
  <property fmtid="{D5CDD505-2E9C-101B-9397-08002B2CF9AE}" pid="3" name="MediaServiceImageTags">
    <vt:lpwstr/>
  </property>
</Properties>
</file>