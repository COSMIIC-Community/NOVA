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74A6" w14:textId="5EDC4132" w:rsidR="001E4739" w:rsidRDefault="001E4739" w:rsidP="00B86FC4">
      <w:pPr>
        <w:pStyle w:val="BodyText"/>
      </w:pPr>
      <w:bookmarkStart w:id="0" w:name="_Toc450819611"/>
      <w:bookmarkStart w:id="1" w:name="_Toc468441924"/>
    </w:p>
    <w:tbl>
      <w:tblPr>
        <w:tblStyle w:val="GridTable1Light"/>
        <w:tblW w:w="5000" w:type="pct"/>
        <w:tblLayout w:type="fixed"/>
        <w:tblLook w:val="0480" w:firstRow="0" w:lastRow="0" w:firstColumn="1" w:lastColumn="0" w:noHBand="0" w:noVBand="1"/>
      </w:tblPr>
      <w:tblGrid>
        <w:gridCol w:w="1795"/>
        <w:gridCol w:w="9283"/>
      </w:tblGrid>
      <w:tr w:rsidR="00B86FC4" w14:paraId="3FD640E3" w14:textId="77777777" w:rsidTr="00305965">
        <w:trPr>
          <w:cantSplit/>
          <w:trHeight w:hRule="exact"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shd w:val="clear" w:color="auto" w:fill="F2F2F2" w:themeFill="background1" w:themeFillShade="F2"/>
          </w:tcPr>
          <w:p w14:paraId="5E8E0546" w14:textId="0F74442C" w:rsidR="00B86FC4" w:rsidRDefault="00B86FC4" w:rsidP="001E4739">
            <w:pPr>
              <w:pStyle w:val="TableHeader"/>
            </w:pPr>
            <w:r>
              <w:t>Document Number</w:t>
            </w:r>
          </w:p>
        </w:tc>
        <w:tc>
          <w:tcPr>
            <w:tcW w:w="4190" w:type="pct"/>
          </w:tcPr>
          <w:p w14:paraId="096D43FF" w14:textId="4EA2EAF9" w:rsidR="00B86FC4" w:rsidRDefault="008F43B4" w:rsidP="001E47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43B4">
              <w:t>UM-64NNP-V1_REWORK</w:t>
            </w:r>
            <w:r>
              <w:t>1</w:t>
            </w:r>
          </w:p>
        </w:tc>
      </w:tr>
      <w:tr w:rsidR="001E4739" w14:paraId="5A36BD05" w14:textId="77777777" w:rsidTr="00305965">
        <w:trPr>
          <w:cantSplit/>
          <w:trHeight w:hRule="exact"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shd w:val="clear" w:color="auto" w:fill="F2F2F2" w:themeFill="background1" w:themeFillShade="F2"/>
          </w:tcPr>
          <w:p w14:paraId="2E366D4D" w14:textId="60B6F4E4" w:rsidR="001E4739" w:rsidRPr="001E4739" w:rsidRDefault="00B86FC4" w:rsidP="001E4739">
            <w:pPr>
              <w:pStyle w:val="TableHeader"/>
            </w:pPr>
            <w:r>
              <w:t>Author</w:t>
            </w:r>
          </w:p>
        </w:tc>
        <w:tc>
          <w:tcPr>
            <w:tcW w:w="4190" w:type="pct"/>
          </w:tcPr>
          <w:p w14:paraId="790BF158" w14:textId="72315FFA" w:rsidR="00714292" w:rsidRPr="0010712A" w:rsidRDefault="001E4739" w:rsidP="001E47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Alex Campean</w:t>
            </w:r>
          </w:p>
        </w:tc>
      </w:tr>
      <w:tr w:rsidR="00B86FC4" w14:paraId="2A0534F6" w14:textId="77777777" w:rsidTr="00305965">
        <w:trPr>
          <w:cantSplit/>
          <w:trHeight w:hRule="exact"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shd w:val="clear" w:color="auto" w:fill="F2F2F2" w:themeFill="background1" w:themeFillShade="F2"/>
          </w:tcPr>
          <w:p w14:paraId="760696C2" w14:textId="659D2AA1" w:rsidR="00B86FC4" w:rsidRDefault="00B86FC4" w:rsidP="001E4739">
            <w:pPr>
              <w:pStyle w:val="TableHeader"/>
            </w:pPr>
            <w:r>
              <w:t>Client</w:t>
            </w:r>
          </w:p>
        </w:tc>
        <w:tc>
          <w:tcPr>
            <w:tcW w:w="4190" w:type="pct"/>
          </w:tcPr>
          <w:p w14:paraId="75D290AD" w14:textId="041966B7" w:rsidR="00714292" w:rsidRDefault="00537676" w:rsidP="001E47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University of Michigan</w:t>
            </w:r>
            <w:r w:rsidR="00EC1D48">
              <w:t xml:space="preserve"> / </w:t>
            </w:r>
            <w:r>
              <w:t>Chestek Lab</w:t>
            </w:r>
          </w:p>
        </w:tc>
      </w:tr>
      <w:tr w:rsidR="00B86FC4" w14:paraId="47228A18" w14:textId="77777777" w:rsidTr="00305965">
        <w:trPr>
          <w:cantSplit/>
          <w:trHeight w:hRule="exact"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shd w:val="clear" w:color="auto" w:fill="F2F2F2" w:themeFill="background1" w:themeFillShade="F2"/>
          </w:tcPr>
          <w:p w14:paraId="6B51175F" w14:textId="0679E483" w:rsidR="00B86FC4" w:rsidRDefault="00B86FC4" w:rsidP="00B86FC4">
            <w:pPr>
              <w:pStyle w:val="TableHeader"/>
            </w:pPr>
            <w:r>
              <w:t>Project</w:t>
            </w:r>
          </w:p>
        </w:tc>
        <w:tc>
          <w:tcPr>
            <w:tcW w:w="4190" w:type="pct"/>
          </w:tcPr>
          <w:p w14:paraId="20FA8DE7" w14:textId="54B56F8B" w:rsidR="00B86FC4" w:rsidRDefault="003653FC" w:rsidP="00B86FC4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53FC">
              <w:t>UM-64NNP-V1</w:t>
            </w:r>
          </w:p>
        </w:tc>
      </w:tr>
      <w:tr w:rsidR="00B86FC4" w:rsidRPr="00B86FC4" w14:paraId="1ED21CB2" w14:textId="77777777" w:rsidTr="0064023E">
        <w:trPr>
          <w:cantSplit/>
          <w:trHeight w:hRule="exact" w:val="2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shd w:val="clear" w:color="auto" w:fill="F2F2F2" w:themeFill="background1" w:themeFillShade="F2"/>
          </w:tcPr>
          <w:p w14:paraId="245F9B59" w14:textId="317F5912" w:rsidR="00B86FC4" w:rsidRPr="00B86FC4" w:rsidRDefault="00B86FC4" w:rsidP="00B86FC4">
            <w:pPr>
              <w:pStyle w:val="TableHeader"/>
            </w:pPr>
            <w:r w:rsidRPr="00B86FC4">
              <w:t>Statement of Work</w:t>
            </w:r>
          </w:p>
        </w:tc>
        <w:tc>
          <w:tcPr>
            <w:tcW w:w="4190" w:type="pct"/>
          </w:tcPr>
          <w:p w14:paraId="31188DE5" w14:textId="271A7A42" w:rsidR="009B4D9F" w:rsidRDefault="009B4D9F" w:rsidP="005114B5">
            <w:pPr>
              <w:pStyle w:val="Table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0EAB">
              <w:rPr>
                <w:highlight w:val="lightGray"/>
              </w:rPr>
              <w:t xml:space="preserve">Remove U16 and replace </w:t>
            </w:r>
            <w:r w:rsidR="00FC613A" w:rsidRPr="004D0EAB">
              <w:rPr>
                <w:highlight w:val="lightGray"/>
              </w:rPr>
              <w:t>with T</w:t>
            </w:r>
            <w:r w:rsidR="008929C0" w:rsidRPr="004D0EAB">
              <w:rPr>
                <w:highlight w:val="lightGray"/>
              </w:rPr>
              <w:t>exas Instruments SN74LVC1G32DRYR</w:t>
            </w:r>
            <w:r w:rsidR="00BF5BC9">
              <w:t xml:space="preserve"> or equivalent OR gate.</w:t>
            </w:r>
          </w:p>
          <w:p w14:paraId="5AE9C4F4" w14:textId="15535D47" w:rsidR="00E032F9" w:rsidRDefault="00D876FC" w:rsidP="00E032F9">
            <w:pPr>
              <w:pStyle w:val="TableText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using hot air, a silicone cover is recommended to protect the flex </w:t>
            </w:r>
            <w:r w:rsidR="00BD5060">
              <w:t xml:space="preserve">circuit </w:t>
            </w:r>
            <w:r>
              <w:t xml:space="preserve">from </w:t>
            </w:r>
            <w:r w:rsidR="00BD5060">
              <w:t>damage</w:t>
            </w:r>
            <w:r>
              <w:t>.</w:t>
            </w:r>
          </w:p>
          <w:p w14:paraId="16B0FA15" w14:textId="2FA96831" w:rsidR="00E659C9" w:rsidRPr="009B4D9F" w:rsidRDefault="0064023E" w:rsidP="00E032F9">
            <w:pPr>
              <w:pStyle w:val="TableText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 re-work settings are 275⁰C hot air, 160⁰C pre-heat, A30 (3</w:t>
            </w:r>
            <w:r w:rsidRPr="00C302D7">
              <w:rPr>
                <w:vertAlign w:val="superscript"/>
              </w:rPr>
              <w:t>rd</w:t>
            </w:r>
            <w:r>
              <w:t xml:space="preserve"> to last setting) air flow.</w:t>
            </w:r>
          </w:p>
          <w:p w14:paraId="03EDB943" w14:textId="414938E5" w:rsidR="004A61AC" w:rsidRDefault="007D70D6" w:rsidP="005114B5">
            <w:pPr>
              <w:pStyle w:val="Table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2595">
              <w:rPr>
                <w:highlight w:val="green"/>
              </w:rPr>
              <w:t xml:space="preserve">Cut </w:t>
            </w:r>
            <w:r w:rsidR="00A268B5" w:rsidRPr="009F2595">
              <w:rPr>
                <w:highlight w:val="green"/>
              </w:rPr>
              <w:t xml:space="preserve">the </w:t>
            </w:r>
            <w:r w:rsidRPr="009F2595">
              <w:rPr>
                <w:highlight w:val="green"/>
              </w:rPr>
              <w:t xml:space="preserve">EMG_SCK </w:t>
            </w:r>
            <w:r w:rsidR="004A3C74" w:rsidRPr="009F2595">
              <w:rPr>
                <w:highlight w:val="green"/>
              </w:rPr>
              <w:t>trace</w:t>
            </w:r>
            <w:r w:rsidR="004A3C74">
              <w:t xml:space="preserve"> going</w:t>
            </w:r>
            <w:r w:rsidR="00770B75">
              <w:t xml:space="preserve"> to U17, pin 6 (D Flip Flop </w:t>
            </w:r>
            <w:proofErr w:type="spellStart"/>
            <w:r w:rsidR="00770B75">
              <w:t>CLR</w:t>
            </w:r>
            <w:r w:rsidR="004A61AC">
              <w:t>n</w:t>
            </w:r>
            <w:proofErr w:type="spellEnd"/>
            <w:r w:rsidR="00770B75">
              <w:t xml:space="preserve"> input</w:t>
            </w:r>
            <w:r w:rsidR="004A61AC">
              <w:t xml:space="preserve"> pin</w:t>
            </w:r>
            <w:r w:rsidR="00770B75">
              <w:t>)</w:t>
            </w:r>
            <w:r w:rsidR="004A3C74">
              <w:t xml:space="preserve"> as shown</w:t>
            </w:r>
            <w:r w:rsidR="009F2838">
              <w:t>.</w:t>
            </w:r>
          </w:p>
          <w:p w14:paraId="648B0719" w14:textId="3E5420C2" w:rsidR="00714292" w:rsidRDefault="005114B5" w:rsidP="005114B5">
            <w:pPr>
              <w:pStyle w:val="TableTex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Wire</w:t>
            </w:r>
            <w:r w:rsidR="003653FC">
              <w:t xml:space="preserve"> </w:t>
            </w:r>
            <w:r w:rsidR="004A3C74">
              <w:t>an</w:t>
            </w:r>
            <w:r w:rsidR="007F3ADB">
              <w:t xml:space="preserve"> </w:t>
            </w:r>
            <w:proofErr w:type="spellStart"/>
            <w:r>
              <w:t>Onsemi</w:t>
            </w:r>
            <w:proofErr w:type="spellEnd"/>
            <w:r>
              <w:t xml:space="preserve"> </w:t>
            </w:r>
            <w:r w:rsidRPr="005114B5">
              <w:t>NC7SV14P5X</w:t>
            </w:r>
            <w:r w:rsidR="00BF5BC9">
              <w:t xml:space="preserve"> or equivalent </w:t>
            </w:r>
            <w:r w:rsidR="003653FC">
              <w:t xml:space="preserve">inverter </w:t>
            </w:r>
            <w:r w:rsidR="004A61AC">
              <w:t>as shown</w:t>
            </w:r>
            <w:r w:rsidR="009F2838">
              <w:t>.</w:t>
            </w:r>
          </w:p>
          <w:p w14:paraId="24037513" w14:textId="33AF0F1A" w:rsidR="00864BEC" w:rsidRDefault="004B0E6F" w:rsidP="004B0E6F">
            <w:pPr>
              <w:pStyle w:val="TableText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6AB">
              <w:rPr>
                <w:highlight w:val="yellow"/>
              </w:rPr>
              <w:t>Pin 2 = EMG_SCK</w:t>
            </w:r>
          </w:p>
          <w:p w14:paraId="3F97E97A" w14:textId="77777777" w:rsidR="004B0E6F" w:rsidRDefault="004B0E6F" w:rsidP="004B0E6F">
            <w:pPr>
              <w:pStyle w:val="TableText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6AB">
              <w:rPr>
                <w:highlight w:val="yellow"/>
              </w:rPr>
              <w:t xml:space="preserve">Pin </w:t>
            </w:r>
            <w:r w:rsidR="00007135" w:rsidRPr="006916AB">
              <w:rPr>
                <w:highlight w:val="yellow"/>
              </w:rPr>
              <w:t>3 = GND</w:t>
            </w:r>
          </w:p>
          <w:p w14:paraId="43141DEA" w14:textId="77777777" w:rsidR="004E3259" w:rsidRDefault="004E3259" w:rsidP="004B0E6F">
            <w:pPr>
              <w:pStyle w:val="TableText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6AB">
              <w:rPr>
                <w:highlight w:val="yellow"/>
              </w:rPr>
              <w:t>Pin 4 = U17 pin6 (</w:t>
            </w:r>
            <w:proofErr w:type="spellStart"/>
            <w:r w:rsidRPr="006916AB">
              <w:rPr>
                <w:highlight w:val="yellow"/>
              </w:rPr>
              <w:t>CLRn</w:t>
            </w:r>
            <w:proofErr w:type="spellEnd"/>
            <w:r w:rsidRPr="006916AB">
              <w:rPr>
                <w:highlight w:val="yellow"/>
              </w:rPr>
              <w:t>)</w:t>
            </w:r>
          </w:p>
          <w:p w14:paraId="02D775E2" w14:textId="7DF8C49F" w:rsidR="004E3259" w:rsidRPr="00B86FC4" w:rsidRDefault="004E3259" w:rsidP="004B0E6F">
            <w:pPr>
              <w:pStyle w:val="TableText"/>
              <w:numPr>
                <w:ilvl w:val="1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6AB">
              <w:rPr>
                <w:highlight w:val="yellow"/>
              </w:rPr>
              <w:t xml:space="preserve">Pin 5 = </w:t>
            </w:r>
            <w:r w:rsidR="00521E81" w:rsidRPr="006916AB">
              <w:rPr>
                <w:highlight w:val="yellow"/>
              </w:rPr>
              <w:t>DVDD</w:t>
            </w:r>
          </w:p>
        </w:tc>
      </w:tr>
    </w:tbl>
    <w:p w14:paraId="2296BDD8" w14:textId="77777777" w:rsidR="00B86FC4" w:rsidRDefault="00B86FC4" w:rsidP="00B86FC4">
      <w:pPr>
        <w:pStyle w:val="BodyText"/>
      </w:pPr>
    </w:p>
    <w:p w14:paraId="7CDBDD86" w14:textId="77777777" w:rsidR="006A5874" w:rsidRDefault="006A5874" w:rsidP="00B86FC4">
      <w:pPr>
        <w:pStyle w:val="BodyText"/>
      </w:pPr>
    </w:p>
    <w:tbl>
      <w:tblPr>
        <w:tblStyle w:val="GridTable1Light"/>
        <w:tblW w:w="4981" w:type="pct"/>
        <w:tblLayout w:type="fixed"/>
        <w:tblLook w:val="04A0" w:firstRow="1" w:lastRow="0" w:firstColumn="1" w:lastColumn="0" w:noHBand="0" w:noVBand="1"/>
      </w:tblPr>
      <w:tblGrid>
        <w:gridCol w:w="11036"/>
      </w:tblGrid>
      <w:tr w:rsidR="006A5874" w14:paraId="1BE492B7" w14:textId="77777777" w:rsidTr="005156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hRule="exact"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F2F2F2" w:themeFill="background1" w:themeFillShade="F2"/>
          </w:tcPr>
          <w:p w14:paraId="6E10F71A" w14:textId="77777777" w:rsidR="006A5874" w:rsidRPr="001E4739" w:rsidRDefault="006A5874" w:rsidP="005156D7">
            <w:pPr>
              <w:pStyle w:val="TableHeader"/>
              <w:rPr>
                <w:b/>
                <w:bCs w:val="0"/>
              </w:rPr>
            </w:pPr>
            <w:r>
              <w:rPr>
                <w:b/>
                <w:bCs w:val="0"/>
              </w:rPr>
              <w:t>Description</w:t>
            </w:r>
          </w:p>
        </w:tc>
      </w:tr>
      <w:tr w:rsidR="006A5874" w14:paraId="01A52D6C" w14:textId="77777777" w:rsidTr="004D0EAB">
        <w:trPr>
          <w:trHeight w:hRule="exact" w:val="8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ADD2A1C" w14:textId="77777777" w:rsidR="006A5874" w:rsidRDefault="006A5874" w:rsidP="005156D7">
            <w:pPr>
              <w:pStyle w:val="TableText"/>
            </w:pPr>
            <w:r>
              <w:rPr>
                <w:noProof/>
              </w:rPr>
              <mc:AlternateContent>
                <mc:Choice Requires="wpc">
                  <w:drawing>
                    <wp:anchor distT="0" distB="0" distL="114300" distR="114300" simplePos="0" relativeHeight="251664384" behindDoc="0" locked="0" layoutInCell="1" allowOverlap="1" wp14:anchorId="38CC3305" wp14:editId="4E874EB5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46990</wp:posOffset>
                      </wp:positionV>
                      <wp:extent cx="6945630" cy="5099050"/>
                      <wp:effectExtent l="0" t="0" r="7620" b="6350"/>
                      <wp:wrapTopAndBottom/>
                      <wp:docPr id="1623663429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378947665" name="Picture 378947665" descr="A close-up of a circuit board&#10;&#10;Description automatically generated"/>
                                <pic:cNvPicPr preferRelativeResize="0">
                                  <a:picLocks noChangeAspect="1"/>
                                </pic:cNvPicPr>
                              </pic:nvPicPr>
                              <pic:blipFill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4426" r="8810"/>
                                <a:stretch/>
                              </pic:blipFill>
                              <pic:spPr>
                                <a:xfrm>
                                  <a:off x="0" y="0"/>
                                  <a:ext cx="3502152" cy="49811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15028262" name="Straight Arrow Connector 1715028262"/>
                              <wps:cNvCnPr/>
                              <wps:spPr>
                                <a:xfrm flipH="1">
                                  <a:off x="1748367" y="2931478"/>
                                  <a:ext cx="1847850" cy="0"/>
                                </a:xfrm>
                                <a:prstGeom prst="straightConnector1">
                                  <a:avLst/>
                                </a:prstGeom>
                                <a:ln w="63500">
                                  <a:solidFill>
                                    <a:srgbClr val="FF0000"/>
                                  </a:solidFill>
                                  <a:tailEnd type="triangle" w="lg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5360540" name="Text Box 1"/>
                              <wps:cNvSpPr txBox="1"/>
                              <wps:spPr>
                                <a:xfrm>
                                  <a:off x="3658366" y="2750860"/>
                                  <a:ext cx="2519299" cy="29933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5D1F2AA9" w14:textId="77777777" w:rsidR="00903B83" w:rsidRPr="004D0EAB" w:rsidRDefault="000D3835" w:rsidP="006A5874">
                                    <w:pPr>
                                      <w:rPr>
                                        <w:rFonts w:eastAsia="Calibri"/>
                                        <w:szCs w:val="16"/>
                                        <w:highlight w:val="lightGray"/>
                                      </w:rPr>
                                    </w:pPr>
                                    <w:r w:rsidRPr="004D0EAB">
                                      <w:rPr>
                                        <w:rFonts w:eastAsia="Calibri"/>
                                        <w:szCs w:val="16"/>
                                        <w:highlight w:val="lightGray"/>
                                      </w:rPr>
                                      <w:t xml:space="preserve">Remove </w:t>
                                    </w:r>
                                    <w:r w:rsidR="006A5874" w:rsidRPr="004D0EAB">
                                      <w:rPr>
                                        <w:rFonts w:eastAsia="Calibri"/>
                                        <w:szCs w:val="16"/>
                                        <w:highlight w:val="lightGray"/>
                                      </w:rPr>
                                      <w:t>U1</w:t>
                                    </w:r>
                                    <w:r w:rsidR="003D2C7B" w:rsidRPr="004D0EAB">
                                      <w:rPr>
                                        <w:rFonts w:eastAsia="Calibri"/>
                                        <w:szCs w:val="16"/>
                                        <w:highlight w:val="lightGray"/>
                                      </w:rPr>
                                      <w:t>6</w:t>
                                    </w:r>
                                    <w:r w:rsidR="00903B83" w:rsidRPr="004D0EAB">
                                      <w:rPr>
                                        <w:rFonts w:eastAsia="Calibri"/>
                                        <w:szCs w:val="16"/>
                                        <w:highlight w:val="lightGray"/>
                                      </w:rPr>
                                      <w:t xml:space="preserve"> and replace with</w:t>
                                    </w:r>
                                  </w:p>
                                  <w:p w14:paraId="38749E20" w14:textId="5C55D701" w:rsidR="006A5874" w:rsidRDefault="00903B83" w:rsidP="006A5874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 w:rsidRPr="00980B3A">
                                      <w:rPr>
                                        <w:highlight w:val="lightGray"/>
                                      </w:rPr>
                                      <w:t>SN74LVC1G32DRYR</w:t>
                                    </w:r>
                                    <w:r w:rsidR="00980B3A" w:rsidRPr="00980B3A">
                                      <w:rPr>
                                        <w:highlight w:val="lightGray"/>
                                      </w:rPr>
                                      <w:t xml:space="preserve"> (replacement </w:t>
                                    </w:r>
                                    <w:r w:rsidR="00980B3A">
                                      <w:rPr>
                                        <w:highlight w:val="lightGray"/>
                                      </w:rPr>
                                      <w:t xml:space="preserve">part </w:t>
                                    </w:r>
                                    <w:r w:rsidR="00980B3A" w:rsidRPr="00980B3A">
                                      <w:rPr>
                                        <w:highlight w:val="lightGray"/>
                                      </w:rPr>
                                      <w:t>not shown)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684790276" name="Text Box 1"/>
                              <wps:cNvSpPr txBox="1"/>
                              <wps:spPr>
                                <a:xfrm>
                                  <a:off x="2144780" y="1884000"/>
                                  <a:ext cx="1067054" cy="29933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2C3E3CCE" w14:textId="7FDD8288" w:rsidR="00FD1FC4" w:rsidRDefault="00FD1FC4" w:rsidP="00FD1FC4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 xml:space="preserve">Silicone </w:t>
                                    </w:r>
                                    <w:r w:rsidR="00922089">
                                      <w:rPr>
                                        <w:rFonts w:eastAsia="Calibri"/>
                                        <w:szCs w:val="16"/>
                                      </w:rPr>
                                      <w:t>cover</w:t>
                                    </w:r>
                                    <w:r w:rsidR="00CB2376">
                                      <w:rPr>
                                        <w:rFonts w:eastAsia="Calibri"/>
                                        <w:szCs w:val="16"/>
                                      </w:rPr>
                                      <w:t xml:space="preserve"> to </w:t>
                                    </w:r>
                                  </w:p>
                                  <w:p w14:paraId="534DE6EC" w14:textId="5E725A15" w:rsidR="00CB2376" w:rsidRDefault="00CB2376" w:rsidP="00FD1FC4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protect flex area.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CC3305" id="Canvas 1" o:spid="_x0000_s1026" editas="canvas" style="position:absolute;margin-left:-1.7pt;margin-top:3.7pt;width:546.9pt;height:401.5pt;z-index:251664384;mso-width-relative:margin;mso-height-relative:margin" coordsize="69456,509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69456;height:50990;visibility:visible;mso-wrap-style:square" filled="t">
                        <v:fill o:detectmouseclick="t"/>
                        <v:path o:connecttype="none"/>
                      </v:shape>
                      <v:shape id="Picture 378947665" o:spid="_x0000_s1028" type="#_x0000_t75" alt="A close-up of a circuit board&#10;&#10;Description automatically generated" style="position:absolute;width:35021;height:49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">
                        <v:imagedata r:id="rId12" o:title="A close-up of a circuit board&#10;&#10;Description automatically generated" cropleft="9454f" cropright="5774f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715028262" o:spid="_x0000_s1029" type="#_x0000_t32" style="position:absolute;left:17483;top:29314;width:1847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" strokecolor="red" strokeweight="5pt">
                        <v:stroke endarrow="block" endarrowwidth="wide" endarrowlength="long"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30" type="#_x0000_t202" style="position:absolute;left:36583;top:27508;width:25193;height:29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" fillcolor="white [3201]" strokecolor="white [3212]" strokeweight=".5pt">
                        <v:textbox style="mso-fit-shape-to-text:t" inset="2.16pt,2.16pt,2.16pt,2.16pt">
                          <w:txbxContent>
                            <w:p w14:paraId="5D1F2AA9" w14:textId="77777777" w:rsidR="00903B83" w:rsidRPr="004D0EAB" w:rsidRDefault="000D3835" w:rsidP="006A5874">
                              <w:pPr>
                                <w:rPr>
                                  <w:rFonts w:eastAsia="Calibri"/>
                                  <w:szCs w:val="16"/>
                                  <w:highlight w:val="lightGray"/>
                                </w:rPr>
                              </w:pPr>
                              <w:r w:rsidRPr="004D0EAB">
                                <w:rPr>
                                  <w:rFonts w:eastAsia="Calibri"/>
                                  <w:szCs w:val="16"/>
                                  <w:highlight w:val="lightGray"/>
                                </w:rPr>
                                <w:t xml:space="preserve">Remove </w:t>
                              </w:r>
                              <w:r w:rsidR="006A5874" w:rsidRPr="004D0EAB">
                                <w:rPr>
                                  <w:rFonts w:eastAsia="Calibri"/>
                                  <w:szCs w:val="16"/>
                                  <w:highlight w:val="lightGray"/>
                                </w:rPr>
                                <w:t>U1</w:t>
                              </w:r>
                              <w:r w:rsidR="003D2C7B" w:rsidRPr="004D0EAB">
                                <w:rPr>
                                  <w:rFonts w:eastAsia="Calibri"/>
                                  <w:szCs w:val="16"/>
                                  <w:highlight w:val="lightGray"/>
                                </w:rPr>
                                <w:t>6</w:t>
                              </w:r>
                              <w:r w:rsidR="00903B83" w:rsidRPr="004D0EAB">
                                <w:rPr>
                                  <w:rFonts w:eastAsia="Calibri"/>
                                  <w:szCs w:val="16"/>
                                  <w:highlight w:val="lightGray"/>
                                </w:rPr>
                                <w:t xml:space="preserve"> and replace with</w:t>
                              </w:r>
                            </w:p>
                            <w:p w14:paraId="38749E20" w14:textId="5C55D701" w:rsidR="006A5874" w:rsidRDefault="00903B83" w:rsidP="006A5874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 w:rsidRPr="00980B3A">
                                <w:rPr>
                                  <w:highlight w:val="lightGray"/>
                                </w:rPr>
                                <w:t>SN74LVC1G32DRYR</w:t>
                              </w:r>
                              <w:r w:rsidR="00980B3A" w:rsidRPr="00980B3A">
                                <w:rPr>
                                  <w:highlight w:val="lightGray"/>
                                </w:rPr>
                                <w:t xml:space="preserve"> (replacement </w:t>
                              </w:r>
                              <w:r w:rsidR="00980B3A">
                                <w:rPr>
                                  <w:highlight w:val="lightGray"/>
                                </w:rPr>
                                <w:t xml:space="preserve">part </w:t>
                              </w:r>
                              <w:r w:rsidR="00980B3A" w:rsidRPr="00980B3A">
                                <w:rPr>
                                  <w:highlight w:val="lightGray"/>
                                </w:rPr>
                                <w:t>not shown)</w:t>
                              </w:r>
                            </w:p>
                          </w:txbxContent>
                        </v:textbox>
                      </v:shape>
                      <v:shape id="Text Box 1" o:spid="_x0000_s1031" type="#_x0000_t202" style="position:absolute;left:21447;top:18840;width:10671;height:29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" fillcolor="white [3201]" strokecolor="white [3212]" strokeweight=".5pt">
                        <v:textbox style="mso-fit-shape-to-text:t" inset="2.16pt,2.16pt,2.16pt,2.16pt">
                          <w:txbxContent>
                            <w:p w14:paraId="2C3E3CCE" w14:textId="7FDD8288" w:rsidR="00FD1FC4" w:rsidRDefault="00FD1FC4" w:rsidP="00FD1FC4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 xml:space="preserve">Silicone </w:t>
                              </w:r>
                              <w:r w:rsidR="00922089">
                                <w:rPr>
                                  <w:rFonts w:eastAsia="Calibri"/>
                                  <w:szCs w:val="16"/>
                                </w:rPr>
                                <w:t>cover</w:t>
                              </w:r>
                              <w:r w:rsidR="00CB2376">
                                <w:rPr>
                                  <w:rFonts w:eastAsia="Calibri"/>
                                  <w:szCs w:val="16"/>
                                </w:rPr>
                                <w:t xml:space="preserve"> to </w:t>
                              </w:r>
                            </w:p>
                            <w:p w14:paraId="534DE6EC" w14:textId="5E725A15" w:rsidR="00CB2376" w:rsidRDefault="00CB2376" w:rsidP="00FD1FC4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protect flex area.</w:t>
                              </w: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</w:p>
        </w:tc>
      </w:tr>
    </w:tbl>
    <w:p w14:paraId="48C5B9F8" w14:textId="77777777" w:rsidR="00814EC5" w:rsidRDefault="00814EC5" w:rsidP="00B86FC4">
      <w:pPr>
        <w:pStyle w:val="BodyText"/>
      </w:pPr>
    </w:p>
    <w:p w14:paraId="059ADAE6" w14:textId="0914A515" w:rsidR="009B4D9F" w:rsidRDefault="009B4D9F">
      <w:pPr>
        <w:jc w:val="left"/>
      </w:pPr>
      <w:r>
        <w:br w:type="page"/>
      </w:r>
    </w:p>
    <w:p w14:paraId="780DD7F7" w14:textId="77777777" w:rsidR="00AF44BB" w:rsidRDefault="00AF44BB"/>
    <w:tbl>
      <w:tblPr>
        <w:tblStyle w:val="GridTable1Light"/>
        <w:tblW w:w="4981" w:type="pct"/>
        <w:tblLayout w:type="fixed"/>
        <w:tblLook w:val="04A0" w:firstRow="1" w:lastRow="0" w:firstColumn="1" w:lastColumn="0" w:noHBand="0" w:noVBand="1"/>
      </w:tblPr>
      <w:tblGrid>
        <w:gridCol w:w="11036"/>
      </w:tblGrid>
      <w:tr w:rsidR="0055154C" w14:paraId="26839397" w14:textId="77777777" w:rsidTr="00AF4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hRule="exact"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F2F2F2" w:themeFill="background1" w:themeFillShade="F2"/>
          </w:tcPr>
          <w:p w14:paraId="0907E22B" w14:textId="19077EB7" w:rsidR="0055154C" w:rsidRPr="001E4739" w:rsidRDefault="00403BB3" w:rsidP="001E4739">
            <w:pPr>
              <w:pStyle w:val="TableHeader"/>
              <w:rPr>
                <w:b/>
                <w:bCs w:val="0"/>
              </w:rPr>
            </w:pPr>
            <w:r>
              <w:rPr>
                <w:b/>
                <w:bCs w:val="0"/>
              </w:rPr>
              <w:t>Description</w:t>
            </w:r>
          </w:p>
        </w:tc>
      </w:tr>
      <w:tr w:rsidR="0055154C" w14:paraId="42B33ABA" w14:textId="77777777" w:rsidTr="00AF44BB">
        <w:trPr>
          <w:cantSplit/>
          <w:trHeight w:hRule="exact" w:val="10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5EF203E" w14:textId="459887CA" w:rsidR="0055154C" w:rsidRDefault="0055154C" w:rsidP="00500867">
            <w:pPr>
              <w:pStyle w:val="TableText"/>
            </w:pPr>
            <w:r>
              <w:rPr>
                <w:noProof/>
              </w:rPr>
              <mc:AlternateContent>
                <mc:Choice Requires="wpc">
                  <w:drawing>
                    <wp:anchor distT="0" distB="0" distL="114300" distR="114300" simplePos="0" relativeHeight="251662336" behindDoc="0" locked="0" layoutInCell="1" allowOverlap="1" wp14:anchorId="4530990A" wp14:editId="34C92C01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45085</wp:posOffset>
                      </wp:positionV>
                      <wp:extent cx="6945630" cy="6880860"/>
                      <wp:effectExtent l="0" t="0" r="7620" b="0"/>
                      <wp:wrapTopAndBottom/>
                      <wp:docPr id="424071694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2118868955" name="Picture 2118868955" descr="Close-up of a circuit boar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7849" t="16276" r="26175" b="23849"/>
                                <a:stretch/>
                              </pic:blipFill>
                              <pic:spPr>
                                <a:xfrm>
                                  <a:off x="0" y="0"/>
                                  <a:ext cx="3877311" cy="3787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52645026" name="Picture 1852645026" descr="Close-up of a chip on a circuit boar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615" t="15985" r="13953" b="4618"/>
                                <a:stretch/>
                              </pic:blipFill>
                              <pic:spPr>
                                <a:xfrm rot="10800000">
                                  <a:off x="0" y="3863339"/>
                                  <a:ext cx="3877311" cy="29817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1664709" name="Text Box 471664709"/>
                              <wps:cNvSpPr txBox="1"/>
                              <wps:spPr>
                                <a:xfrm>
                                  <a:off x="4043006" y="1356360"/>
                                  <a:ext cx="1418590" cy="2165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70557899" w14:textId="12E2D472" w:rsidR="004963C0" w:rsidRDefault="003A4058">
                                    <w:r w:rsidRPr="009F2595">
                                      <w:rPr>
                                        <w:highlight w:val="green"/>
                                      </w:rPr>
                                      <w:t xml:space="preserve">Cut EMG_SCK </w:t>
                                    </w:r>
                                    <w:r w:rsidR="009F2595">
                                      <w:rPr>
                                        <w:highlight w:val="green"/>
                                      </w:rPr>
                                      <w:t>trace</w:t>
                                    </w:r>
                                    <w:r w:rsidR="00A912E8" w:rsidRPr="009F2595">
                                      <w:rPr>
                                        <w:highlight w:val="green"/>
                                      </w:rPr>
                                      <w:t xml:space="preserve"> </w:t>
                                    </w:r>
                                    <w:r w:rsidR="00A268B5" w:rsidRPr="009F2595">
                                      <w:rPr>
                                        <w:highlight w:val="green"/>
                                      </w:rPr>
                                      <w:t>here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330500857" name="Straight Arrow Connector 330500857"/>
                              <wps:cNvCnPr/>
                              <wps:spPr>
                                <a:xfrm flipH="1">
                                  <a:off x="2514600" y="1464628"/>
                                  <a:ext cx="1528406" cy="0"/>
                                </a:xfrm>
                                <a:prstGeom prst="straightConnector1">
                                  <a:avLst/>
                                </a:prstGeom>
                                <a:ln w="63500">
                                  <a:solidFill>
                                    <a:srgbClr val="FF0000"/>
                                  </a:solidFill>
                                  <a:tailEnd type="triangle" w="lg" len="lg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412425340" name="Picture 1412425340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5"/>
                                <a:srcRect t="14382"/>
                                <a:stretch/>
                              </pic:blipFill>
                              <pic:spPr>
                                <a:xfrm>
                                  <a:off x="4613714" y="2198076"/>
                                  <a:ext cx="1745677" cy="14442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7066676" name="Text Box 1"/>
                              <wps:cNvSpPr txBox="1"/>
                              <wps:spPr>
                                <a:xfrm>
                                  <a:off x="3573194" y="2741996"/>
                                  <a:ext cx="787654" cy="1799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57F624A4" w14:textId="4422475D" w:rsidR="006928A2" w:rsidRDefault="005708DD" w:rsidP="006928A2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 xml:space="preserve">From: </w:t>
                                    </w:r>
                                    <w:r w:rsidR="006928A2">
                                      <w:rPr>
                                        <w:rFonts w:eastAsia="Calibri"/>
                                        <w:szCs w:val="16"/>
                                      </w:rPr>
                                      <w:t>EMG_SCK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348321346" name="Straight Arrow Connector 348321346"/>
                              <wps:cNvCnPr>
                                <a:stCxn id="197066676" idx="3"/>
                              </wps:cNvCnPr>
                              <wps:spPr>
                                <a:xfrm>
                                  <a:off x="4360848" y="2831976"/>
                                  <a:ext cx="293214" cy="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6713829" name="Text Box 1"/>
                              <wps:cNvSpPr txBox="1"/>
                              <wps:spPr>
                                <a:xfrm>
                                  <a:off x="5603582" y="3862110"/>
                                  <a:ext cx="1122934" cy="1799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4EB57314" w14:textId="7E5B6CAC" w:rsidR="007813A9" w:rsidRDefault="005708DD" w:rsidP="007813A9">
                                    <w:pPr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 xml:space="preserve">To: </w:t>
                                    </w:r>
                                    <w:r w:rsidR="009728E2">
                                      <w:rPr>
                                        <w:rFonts w:eastAsia="Calibri"/>
                                        <w:szCs w:val="16"/>
                                      </w:rPr>
                                      <w:t>U17</w:t>
                                    </w:r>
                                    <w:r w:rsidR="00EB117F">
                                      <w:rPr>
                                        <w:rFonts w:eastAsia="Calibri"/>
                                        <w:szCs w:val="16"/>
                                      </w:rPr>
                                      <w:t xml:space="preserve"> </w:t>
                                    </w:r>
                                    <w:r w:rsidR="00FD5820">
                                      <w:rPr>
                                        <w:rFonts w:eastAsia="Calibri"/>
                                        <w:szCs w:val="16"/>
                                      </w:rPr>
                                      <w:t>pin6</w:t>
                                    </w:r>
                                    <w:r w:rsidR="00EB117F">
                                      <w:rPr>
                                        <w:rFonts w:eastAsia="Calibri"/>
                                        <w:szCs w:val="16"/>
                                      </w:rPr>
                                      <w:t xml:space="preserve"> </w:t>
                                    </w:r>
                                    <w:r w:rsidR="00FD5820">
                                      <w:rPr>
                                        <w:rFonts w:eastAsia="Calibri"/>
                                        <w:szCs w:val="16"/>
                                      </w:rPr>
                                      <w:t>(</w:t>
                                    </w:r>
                                    <w:proofErr w:type="spellStart"/>
                                    <w:r w:rsidR="00FD5820">
                                      <w:rPr>
                                        <w:rFonts w:eastAsia="Calibri"/>
                                        <w:szCs w:val="16"/>
                                      </w:rPr>
                                      <w:t>CLRn</w:t>
                                    </w:r>
                                    <w:proofErr w:type="spellEnd"/>
                                    <w:r w:rsidR="00FD5820">
                                      <w:rPr>
                                        <w:rFonts w:eastAsia="Calibri"/>
                                        <w:szCs w:val="16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825140515" name="Straight Arrow Connector 1825140515"/>
                              <wps:cNvCnPr/>
                              <wps:spPr>
                                <a:xfrm>
                                  <a:off x="6014720" y="3307080"/>
                                  <a:ext cx="0" cy="466131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rgbClr val="FF0000"/>
                                  </a:solidFill>
                                  <a:tailEnd type="triangl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2011305" name="Text Box 1"/>
                              <wps:cNvSpPr txBox="1"/>
                              <wps:spPr>
                                <a:xfrm>
                                  <a:off x="5168951" y="1958427"/>
                                  <a:ext cx="899414" cy="2396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bg1"/>
                                  </a:solidFill>
                                </a:ln>
                              </wps:spPr>
                              <wps:txbx>
                                <w:txbxContent>
                                  <w:p w14:paraId="488D416A" w14:textId="58EE0B9D" w:rsidR="00D91A28" w:rsidRPr="00D91A28" w:rsidRDefault="00D91A28" w:rsidP="00D91A28">
                                    <w:pPr>
                                      <w:rPr>
                                        <w:rFonts w:eastAsia="Calibri"/>
                                        <w:b/>
                                        <w:bCs/>
                                        <w:sz w:val="24"/>
                                      </w:rPr>
                                    </w:pPr>
                                    <w:r w:rsidRPr="00D91A28">
                                      <w:rPr>
                                        <w:b/>
                                        <w:bCs/>
                                        <w:sz w:val="24"/>
                                      </w:rPr>
                                      <w:t>NC7SV14P5X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27432" tIns="27432" rIns="27432" bIns="27432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692843446" name="Text Box 1"/>
                              <wps:cNvSpPr txBox="1"/>
                              <wps:spPr>
                                <a:xfrm rot="18647813">
                                  <a:off x="1201050" y="1965833"/>
                                  <a:ext cx="453390" cy="125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D36FE29" w14:textId="77777777" w:rsidR="00743C0B" w:rsidRPr="009F2595" w:rsidRDefault="00743C0B" w:rsidP="00743C0B">
                                    <w:pPr>
                                      <w:rPr>
                                        <w:rFonts w:eastAsia="Calibri"/>
                                        <w:b/>
                                        <w:bCs/>
                                        <w:szCs w:val="16"/>
                                      </w:rPr>
                                    </w:pPr>
                                    <w:r w:rsidRPr="009F2595">
                                      <w:rPr>
                                        <w:rFonts w:eastAsia="Calibri"/>
                                        <w:b/>
                                        <w:bCs/>
                                        <w:szCs w:val="16"/>
                                        <w:highlight w:val="yellow"/>
                                      </w:rPr>
                                      <w:t>5 = DVDD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841680358" name="Text Box 1"/>
                              <wps:cNvSpPr txBox="1"/>
                              <wps:spPr>
                                <a:xfrm rot="18477900">
                                  <a:off x="-105549" y="2083934"/>
                                  <a:ext cx="1068070" cy="125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258E02B" w14:textId="77777777" w:rsidR="00743C0B" w:rsidRPr="009F2595" w:rsidRDefault="00743C0B" w:rsidP="00743C0B">
                                    <w:pPr>
                                      <w:rPr>
                                        <w:rFonts w:eastAsia="Calibri"/>
                                        <w:b/>
                                        <w:bCs/>
                                        <w:szCs w:val="16"/>
                                      </w:rPr>
                                    </w:pPr>
                                    <w:r w:rsidRPr="009F2595">
                                      <w:rPr>
                                        <w:rFonts w:eastAsia="Calibri"/>
                                        <w:b/>
                                        <w:bCs/>
                                        <w:szCs w:val="16"/>
                                        <w:highlight w:val="yellow"/>
                                      </w:rPr>
                                      <w:t>4 = U17 pin6 (</w:t>
                                    </w:r>
                                    <w:proofErr w:type="spellStart"/>
                                    <w:r w:rsidRPr="009F2595">
                                      <w:rPr>
                                        <w:rFonts w:eastAsia="Calibri"/>
                                        <w:b/>
                                        <w:bCs/>
                                        <w:szCs w:val="16"/>
                                        <w:highlight w:val="yellow"/>
                                      </w:rPr>
                                      <w:t>CLRn</w:t>
                                    </w:r>
                                    <w:proofErr w:type="spellEnd"/>
                                    <w:r w:rsidRPr="009F2595">
                                      <w:rPr>
                                        <w:rFonts w:eastAsia="Calibri"/>
                                        <w:b/>
                                        <w:bCs/>
                                        <w:szCs w:val="16"/>
                                        <w:highlight w:val="yellow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234610840" name="Text Box 1"/>
                              <wps:cNvSpPr txBox="1"/>
                              <wps:spPr>
                                <a:xfrm rot="18614988">
                                  <a:off x="1318150" y="257798"/>
                                  <a:ext cx="397510" cy="125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C1DBC53" w14:textId="77777777" w:rsidR="00743C0B" w:rsidRPr="009F2595" w:rsidRDefault="00743C0B" w:rsidP="00743C0B">
                                    <w:pPr>
                                      <w:rPr>
                                        <w:rFonts w:eastAsia="Calibri"/>
                                        <w:b/>
                                        <w:bCs/>
                                        <w:szCs w:val="16"/>
                                      </w:rPr>
                                    </w:pPr>
                                    <w:r w:rsidRPr="009F2595">
                                      <w:rPr>
                                        <w:rFonts w:eastAsia="Calibri"/>
                                        <w:b/>
                                        <w:bCs/>
                                        <w:szCs w:val="16"/>
                                        <w:highlight w:val="yellow"/>
                                      </w:rPr>
                                      <w:t>3 = GND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1980875815" name="Text Box 1"/>
                              <wps:cNvSpPr txBox="1"/>
                              <wps:spPr>
                                <a:xfrm rot="18575265">
                                  <a:off x="1684047" y="602218"/>
                                  <a:ext cx="621030" cy="125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9149131" w14:textId="77777777" w:rsidR="00743C0B" w:rsidRPr="009F2595" w:rsidRDefault="00743C0B" w:rsidP="00743C0B">
                                    <w:pPr>
                                      <w:rPr>
                                        <w:rFonts w:eastAsia="Calibri"/>
                                        <w:b/>
                                        <w:bCs/>
                                        <w:szCs w:val="16"/>
                                      </w:rPr>
                                    </w:pPr>
                                    <w:r w:rsidRPr="009F2595">
                                      <w:rPr>
                                        <w:rFonts w:eastAsia="Calibri"/>
                                        <w:b/>
                                        <w:bCs/>
                                        <w:szCs w:val="16"/>
                                        <w:highlight w:val="yellow"/>
                                      </w:rPr>
                                      <w:t>2 = EMG_SCK</w:t>
                                    </w:r>
                                  </w:p>
                                </w:txbxContent>
                              </wps:txbx>
                              <wps:bodyPr rot="0" spcFirstLastPara="0" vert="horz" wrap="non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305531375" name="Arrow: Right 305531375"/>
                              <wps:cNvSpPr/>
                              <wps:spPr>
                                <a:xfrm>
                                  <a:off x="713511" y="385608"/>
                                  <a:ext cx="453734" cy="263236"/>
                                </a:xfrm>
                                <a:prstGeom prst="right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371E73F" w14:textId="5088DC10" w:rsidR="00597B5F" w:rsidRPr="00597B5F" w:rsidRDefault="00597B5F" w:rsidP="00597B5F">
                                    <w:pPr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 w:rsidRPr="00597B5F">
                                      <w:rPr>
                                        <w:szCs w:val="16"/>
                                      </w:rPr>
                                      <w:t>SOLDER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3301128" name="Arrow: Right 1413301128"/>
                              <wps:cNvSpPr/>
                              <wps:spPr>
                                <a:xfrm>
                                  <a:off x="72627" y="1424087"/>
                                  <a:ext cx="453390" cy="262890"/>
                                </a:xfrm>
                                <a:prstGeom prst="right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5374AB" w14:textId="77777777" w:rsidR="00597B5F" w:rsidRDefault="00597B5F" w:rsidP="00597B5F">
                                    <w:pPr>
                                      <w:jc w:val="center"/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SOLDER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8618550" name="Arrow: Right 1768618550"/>
                              <wps:cNvSpPr/>
                              <wps:spPr>
                                <a:xfrm>
                                  <a:off x="633390" y="2240864"/>
                                  <a:ext cx="453390" cy="262890"/>
                                </a:xfrm>
                                <a:prstGeom prst="right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7E563D" w14:textId="77777777" w:rsidR="00597B5F" w:rsidRDefault="00597B5F" w:rsidP="00597B5F">
                                    <w:pPr>
                                      <w:jc w:val="center"/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SOLDER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0741809" name="Arrow: Right 1780741809"/>
                              <wps:cNvSpPr/>
                              <wps:spPr>
                                <a:xfrm>
                                  <a:off x="1100179" y="990491"/>
                                  <a:ext cx="453390" cy="262890"/>
                                </a:xfrm>
                                <a:prstGeom prst="right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0695524" w14:textId="77777777" w:rsidR="00597B5F" w:rsidRDefault="00597B5F" w:rsidP="00597B5F">
                                    <w:pPr>
                                      <w:jc w:val="center"/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SOLDER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6101330" name="Arrow: Right 1316101330"/>
                              <wps:cNvSpPr/>
                              <wps:spPr>
                                <a:xfrm rot="19311044">
                                  <a:off x="1811370" y="1835093"/>
                                  <a:ext cx="453390" cy="262890"/>
                                </a:xfrm>
                                <a:prstGeom prst="right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D1C26C2" w14:textId="77777777" w:rsidR="00597B5F" w:rsidRDefault="00597B5F" w:rsidP="00597B5F">
                                    <w:pPr>
                                      <w:jc w:val="center"/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SOLDER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5319133" name="Arrow: Right 575319133"/>
                              <wps:cNvSpPr/>
                              <wps:spPr>
                                <a:xfrm rot="7696117">
                                  <a:off x="2288078" y="463730"/>
                                  <a:ext cx="453390" cy="262890"/>
                                </a:xfrm>
                                <a:prstGeom prst="right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02341F" w14:textId="77777777" w:rsidR="00597B5F" w:rsidRDefault="00597B5F" w:rsidP="00597B5F">
                                    <w:pPr>
                                      <w:jc w:val="center"/>
                                      <w:rPr>
                                        <w:rFonts w:eastAsia="Calibri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Calibri"/>
                                        <w:szCs w:val="16"/>
                                      </w:rPr>
                                      <w:t>SOLDER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30990A" id="_x0000_s1032" editas="canvas" style="position:absolute;margin-left:-2.15pt;margin-top:3.55pt;width:546.9pt;height:541.8pt;z-index:251662336;mso-width-relative:margin;mso-height-relative:margin" coordsize="69456,6880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dpbmRvd3MgMTAA&#10;AAADkAMAAgAAABQAACCMkpEAAgAAAAQ4ODUA6hwABwAAEAwAABCAAAAAABzqAAAAE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yMDI0OjA3OjE4&#10;IDE0OjM2OjQ5AAAAAAHqHAAHAAAQDAAAILQAAAAAHOoAAAA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9sAQwADAgIDAgIDAwMDBAMDBAUI&#10;BQUEBAUKBwcGCAwKDAwLCgsLDQ4SEA0OEQ4LCxAWEBETFBUVFQwPFxgWFBgSFBUU/9sAQwEDBAQF&#10;BAUJBQUJFA0LDRQUFBQUFBQUFBQUFBQUFBQUFBQUFBQUFBQUFBQUFBQUFBQUFBQUFBQUFBQUFBQU&#10;FBQU/8AAEQgEsAZA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XaW5kb3dzIDEwAAAAA5AD&#10;AAIAAAAUAAAgjJKRAAIAAAAEMzQzAOocAAcAABAMAAAQgAAAAAAc6gAAAB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MjAyNDowNzoxOCAxNDo0&#10;NTo1OQAAAAAB6hwABwAAEAwAACC0AAAAABzqAAAAE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P/bAEMAAwICAwICAwMDAwQDAwQFCAUFBAQF&#10;CgcHBggMCgwMCwoLCw0OEhANDhEOCwsQFhARExQVFRUMDxcYFhQYEhQVFP/bAEMBAwQEBQQFCQUF&#10;CRQNCw0UFBQUFBQUFBQUFBQUFBQUFBQUFBQUFBQUFBQUFBQUFBQUFBQUFBQUFBQUFBQUFBQUFP/A&#10;ABEIBLAGQ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33" type="#_x0000_t75" style="position:absolute;width:69456;height:68808;visibility:visible;mso-wrap-style:square" filled="t">
                        <v:fill o:detectmouseclick="t"/>
                        <v:path o:connecttype="none"/>
                      </v:shape>
                      <v:shape id="Picture 2118868955" o:spid="_x0000_s1034" type="#_x0000_t75" alt="Close-up of a circuit board&#10;&#10;Description automatically generated" style="position:absolute;width:38773;height:37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">
                        <v:imagedata r:id="rId16" o:title="Close-up of a circuit board&#10;&#10;Description automatically generated" croptop="10667f" cropbottom="15630f" cropleft="18251f" cropright="17154f"/>
                      </v:shape>
                      <v:shape id="Picture 1852645026" o:spid="_x0000_s1035" type="#_x0000_t75" alt="Close-up of a chip on a circuit board&#10;&#10;Description automatically generated" style="position:absolute;top:38633;width:38773;height:29818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">
                        <v:imagedata r:id="rId17" o:title="Close-up of a chip on a circuit board&#10;&#10;Description automatically generated" croptop="10476f" cropbottom="3026f" cropleft="5646f" cropright="9144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71664709" o:spid="_x0000_s1036" type="#_x0000_t202" style="position:absolute;left:40430;top:13563;width:14185;height:21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" fillcolor="white [3201]" strokeweight=".5pt">
                        <v:textbox style="mso-fit-shape-to-text:t">
                          <w:txbxContent>
                            <w:p w14:paraId="70557899" w14:textId="12E2D472" w:rsidR="004963C0" w:rsidRDefault="003A4058">
                              <w:r w:rsidRPr="009F2595">
                                <w:rPr>
                                  <w:highlight w:val="green"/>
                                </w:rPr>
                                <w:t xml:space="preserve">Cut EMG_SCK </w:t>
                              </w:r>
                              <w:r w:rsidR="009F2595">
                                <w:rPr>
                                  <w:highlight w:val="green"/>
                                </w:rPr>
                                <w:t>trace</w:t>
                              </w:r>
                              <w:r w:rsidR="00A912E8" w:rsidRPr="009F2595">
                                <w:rPr>
                                  <w:highlight w:val="green"/>
                                </w:rPr>
                                <w:t xml:space="preserve"> </w:t>
                              </w:r>
                              <w:r w:rsidR="00A268B5" w:rsidRPr="009F2595">
                                <w:rPr>
                                  <w:highlight w:val="green"/>
                                </w:rPr>
                                <w:t>here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330500857" o:spid="_x0000_s1037" type="#_x0000_t32" style="position:absolute;left:25146;top:14646;width:1528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" strokecolor="red" strokeweight="5pt">
                        <v:stroke endarrow="block" endarrowwidth="wide" endarrowlength="long" joinstyle="miter"/>
                      </v:shape>
                      <v:shape id="Picture 1412425340" o:spid="_x0000_s1038" type="#_x0000_t75" style="position:absolute;left:46137;top:21980;width:17456;height:14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">
                        <v:imagedata r:id="rId18" o:title="" croptop="9425f"/>
                      </v:shape>
                      <v:shape id="Text Box 1" o:spid="_x0000_s1039" type="#_x0000_t202" style="position:absolute;left:35731;top:27419;width:7877;height:18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" fillcolor="white [3201]" strokecolor="white [3212]" strokeweight=".5pt">
                        <v:textbox style="mso-fit-shape-to-text:t" inset="2.16pt,2.16pt,2.16pt,2.16pt">
                          <w:txbxContent>
                            <w:p w14:paraId="57F624A4" w14:textId="4422475D" w:rsidR="006928A2" w:rsidRDefault="005708DD" w:rsidP="006928A2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 xml:space="preserve">From: </w:t>
                              </w:r>
                              <w:r w:rsidR="006928A2">
                                <w:rPr>
                                  <w:rFonts w:eastAsia="Calibri"/>
                                  <w:szCs w:val="16"/>
                                </w:rPr>
                                <w:t>EMG_SCK</w:t>
                              </w:r>
                            </w:p>
                          </w:txbxContent>
                        </v:textbox>
                      </v:shape>
                      <v:shape id="Straight Arrow Connector 348321346" o:spid="_x0000_s1040" type="#_x0000_t32" style="position:absolute;left:43608;top:28319;width:29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" strokecolor="red" strokeweight="3pt">
                        <v:stroke endarrow="block" joinstyle="miter"/>
                      </v:shape>
                      <v:shape id="Text Box 1" o:spid="_x0000_s1041" type="#_x0000_t202" style="position:absolute;left:56035;top:38621;width:11230;height:17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" fillcolor="white [3201]" strokecolor="white [3212]" strokeweight=".5pt">
                        <v:textbox style="mso-fit-shape-to-text:t" inset="2.16pt,2.16pt,2.16pt,2.16pt">
                          <w:txbxContent>
                            <w:p w14:paraId="4EB57314" w14:textId="7E5B6CAC" w:rsidR="007813A9" w:rsidRDefault="005708DD" w:rsidP="007813A9">
                              <w:pPr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 xml:space="preserve">To: </w:t>
                              </w:r>
                              <w:r w:rsidR="009728E2">
                                <w:rPr>
                                  <w:rFonts w:eastAsia="Calibri"/>
                                  <w:szCs w:val="16"/>
                                </w:rPr>
                                <w:t>U17</w:t>
                              </w:r>
                              <w:r w:rsidR="00EB117F">
                                <w:rPr>
                                  <w:rFonts w:eastAsia="Calibri"/>
                                  <w:szCs w:val="16"/>
                                </w:rPr>
                                <w:t xml:space="preserve"> </w:t>
                              </w:r>
                              <w:r w:rsidR="00FD5820">
                                <w:rPr>
                                  <w:rFonts w:eastAsia="Calibri"/>
                                  <w:szCs w:val="16"/>
                                </w:rPr>
                                <w:t>pin6</w:t>
                              </w:r>
                              <w:r w:rsidR="00EB117F">
                                <w:rPr>
                                  <w:rFonts w:eastAsia="Calibri"/>
                                  <w:szCs w:val="16"/>
                                </w:rPr>
                                <w:t xml:space="preserve"> </w:t>
                              </w:r>
                              <w:r w:rsidR="00FD5820">
                                <w:rPr>
                                  <w:rFonts w:eastAsia="Calibri"/>
                                  <w:szCs w:val="16"/>
                                </w:rPr>
                                <w:t>(</w:t>
                              </w:r>
                              <w:proofErr w:type="spellStart"/>
                              <w:r w:rsidR="00FD5820">
                                <w:rPr>
                                  <w:rFonts w:eastAsia="Calibri"/>
                                  <w:szCs w:val="16"/>
                                </w:rPr>
                                <w:t>CLRn</w:t>
                              </w:r>
                              <w:proofErr w:type="spellEnd"/>
                              <w:r w:rsidR="00FD5820">
                                <w:rPr>
                                  <w:rFonts w:eastAsia="Calibri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Straight Arrow Connector 1825140515" o:spid="_x0000_s1042" type="#_x0000_t32" style="position:absolute;left:60147;top:33070;width:0;height:46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" strokecolor="red" strokeweight="3pt">
                        <v:stroke endarrow="block" joinstyle="miter"/>
                      </v:shape>
                      <v:shape id="Text Box 1" o:spid="_x0000_s1043" type="#_x0000_t202" style="position:absolute;left:51689;top:19584;width:8994;height:23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" fillcolor="white [3201]" strokecolor="white [3212]" strokeweight=".5pt">
                        <v:textbox style="mso-fit-shape-to-text:t" inset="2.16pt,2.16pt,2.16pt,2.16pt">
                          <w:txbxContent>
                            <w:p w14:paraId="488D416A" w14:textId="58EE0B9D" w:rsidR="00D91A28" w:rsidRPr="00D91A28" w:rsidRDefault="00D91A28" w:rsidP="00D91A28">
                              <w:pPr>
                                <w:rPr>
                                  <w:rFonts w:eastAsia="Calibri"/>
                                  <w:b/>
                                  <w:bCs/>
                                  <w:sz w:val="24"/>
                                </w:rPr>
                              </w:pPr>
                              <w:r w:rsidRPr="00D91A28">
                                <w:rPr>
                                  <w:b/>
                                  <w:bCs/>
                                  <w:sz w:val="24"/>
                                </w:rPr>
                                <w:t>NC7SV14P5X</w:t>
                              </w:r>
                            </w:p>
                          </w:txbxContent>
                        </v:textbox>
                      </v:shape>
                      <v:shape id="Text Box 1" o:spid="_x0000_s1044" type="#_x0000_t202" style="position:absolute;left:12010;top:19657;width:4534;height:1251;rotation:-3224575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" filled="f" stroked="f" strokeweight=".5pt">
                        <v:textbox style="mso-fit-shape-to-text:t" inset="0,0,0,0">
                          <w:txbxContent>
                            <w:p w14:paraId="6D36FE29" w14:textId="77777777" w:rsidR="00743C0B" w:rsidRPr="009F2595" w:rsidRDefault="00743C0B" w:rsidP="00743C0B">
                              <w:pPr>
                                <w:rPr>
                                  <w:rFonts w:eastAsia="Calibri"/>
                                  <w:b/>
                                  <w:bCs/>
                                  <w:szCs w:val="16"/>
                                </w:rPr>
                              </w:pPr>
                              <w:r w:rsidRPr="009F2595">
                                <w:rPr>
                                  <w:rFonts w:eastAsia="Calibri"/>
                                  <w:b/>
                                  <w:bCs/>
                                  <w:szCs w:val="16"/>
                                  <w:highlight w:val="yellow"/>
                                </w:rPr>
                                <w:t>5 = DVDD</w:t>
                              </w:r>
                            </w:p>
                          </w:txbxContent>
                        </v:textbox>
                      </v:shape>
                      <v:shape id="Text Box 1" o:spid="_x0000_s1045" type="#_x0000_t202" style="position:absolute;left:-1056;top:20839;width:10681;height:1251;rotation:-3410166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" filled="f" stroked="f" strokeweight=".5pt">
                        <v:textbox style="mso-fit-shape-to-text:t" inset="0,0,0,0">
                          <w:txbxContent>
                            <w:p w14:paraId="6258E02B" w14:textId="77777777" w:rsidR="00743C0B" w:rsidRPr="009F2595" w:rsidRDefault="00743C0B" w:rsidP="00743C0B">
                              <w:pPr>
                                <w:rPr>
                                  <w:rFonts w:eastAsia="Calibri"/>
                                  <w:b/>
                                  <w:bCs/>
                                  <w:szCs w:val="16"/>
                                </w:rPr>
                              </w:pPr>
                              <w:r w:rsidRPr="009F2595">
                                <w:rPr>
                                  <w:rFonts w:eastAsia="Calibri"/>
                                  <w:b/>
                                  <w:bCs/>
                                  <w:szCs w:val="16"/>
                                  <w:highlight w:val="yellow"/>
                                </w:rPr>
                                <w:t>4 = U17 pin6 (</w:t>
                              </w:r>
                              <w:proofErr w:type="spellStart"/>
                              <w:r w:rsidRPr="009F2595">
                                <w:rPr>
                                  <w:rFonts w:eastAsia="Calibri"/>
                                  <w:b/>
                                  <w:bCs/>
                                  <w:szCs w:val="16"/>
                                  <w:highlight w:val="yellow"/>
                                </w:rPr>
                                <w:t>CLRn</w:t>
                              </w:r>
                              <w:proofErr w:type="spellEnd"/>
                              <w:r w:rsidRPr="009F2595">
                                <w:rPr>
                                  <w:rFonts w:eastAsia="Calibri"/>
                                  <w:b/>
                                  <w:bCs/>
                                  <w:szCs w:val="16"/>
                                  <w:highlight w:val="yellow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Text Box 1" o:spid="_x0000_s1046" type="#_x0000_t202" style="position:absolute;left:13181;top:2577;width:3976;height:1251;rotation:-3260429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" filled="f" stroked="f" strokeweight=".5pt">
                        <v:textbox style="mso-fit-shape-to-text:t" inset="0,0,0,0">
                          <w:txbxContent>
                            <w:p w14:paraId="4C1DBC53" w14:textId="77777777" w:rsidR="00743C0B" w:rsidRPr="009F2595" w:rsidRDefault="00743C0B" w:rsidP="00743C0B">
                              <w:pPr>
                                <w:rPr>
                                  <w:rFonts w:eastAsia="Calibri"/>
                                  <w:b/>
                                  <w:bCs/>
                                  <w:szCs w:val="16"/>
                                </w:rPr>
                              </w:pPr>
                              <w:r w:rsidRPr="009F2595">
                                <w:rPr>
                                  <w:rFonts w:eastAsia="Calibri"/>
                                  <w:b/>
                                  <w:bCs/>
                                  <w:szCs w:val="16"/>
                                  <w:highlight w:val="yellow"/>
                                </w:rPr>
                                <w:t>3 = GND</w:t>
                              </w:r>
                            </w:p>
                          </w:txbxContent>
                        </v:textbox>
                      </v:shape>
                      <v:shape id="Text Box 1" o:spid="_x0000_s1047" type="#_x0000_t202" style="position:absolute;left:16841;top:6021;width:6210;height:1251;rotation:-3303817fd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" filled="f" stroked="f" strokeweight=".5pt">
                        <v:textbox style="mso-fit-shape-to-text:t" inset="0,0,0,0">
                          <w:txbxContent>
                            <w:p w14:paraId="09149131" w14:textId="77777777" w:rsidR="00743C0B" w:rsidRPr="009F2595" w:rsidRDefault="00743C0B" w:rsidP="00743C0B">
                              <w:pPr>
                                <w:rPr>
                                  <w:rFonts w:eastAsia="Calibri"/>
                                  <w:b/>
                                  <w:bCs/>
                                  <w:szCs w:val="16"/>
                                </w:rPr>
                              </w:pPr>
                              <w:r w:rsidRPr="009F2595">
                                <w:rPr>
                                  <w:rFonts w:eastAsia="Calibri"/>
                                  <w:b/>
                                  <w:bCs/>
                                  <w:szCs w:val="16"/>
                                  <w:highlight w:val="yellow"/>
                                </w:rPr>
                                <w:t>2 = EMG_SCK</w:t>
                              </w:r>
                            </w:p>
                          </w:txbxContent>
                        </v:textbox>
                      </v:shape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Arrow: Right 305531375" o:spid="_x0000_s1048" type="#_x0000_t13" style="position:absolute;left:7135;top:3856;width:4537;height:2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" adj="15334" fillcolor="#5b9bd5 [3204]" stroked="f" strokeweight="1pt">
                        <v:textbox inset="0,0,0,0">
                          <w:txbxContent>
                            <w:p w14:paraId="2371E73F" w14:textId="5088DC10" w:rsidR="00597B5F" w:rsidRPr="00597B5F" w:rsidRDefault="00597B5F" w:rsidP="00597B5F">
                              <w:pPr>
                                <w:jc w:val="center"/>
                                <w:rPr>
                                  <w:szCs w:val="16"/>
                                </w:rPr>
                              </w:pPr>
                              <w:r w:rsidRPr="00597B5F">
                                <w:rPr>
                                  <w:szCs w:val="16"/>
                                </w:rPr>
                                <w:t>SOLDER</w:t>
                              </w:r>
                            </w:p>
                          </w:txbxContent>
                        </v:textbox>
                      </v:shape>
                      <v:shape id="Arrow: Right 1413301128" o:spid="_x0000_s1049" type="#_x0000_t13" style="position:absolute;left:726;top:14240;width:4534;height:2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" adj="15338" fillcolor="#5b9bd5 [3204]" stroked="f" strokeweight="1pt">
                        <v:textbox inset="0,0,0,0">
                          <w:txbxContent>
                            <w:p w14:paraId="3B5374AB" w14:textId="77777777" w:rsidR="00597B5F" w:rsidRDefault="00597B5F" w:rsidP="00597B5F">
                              <w:pPr>
                                <w:jc w:val="center"/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SOLDER</w:t>
                              </w:r>
                            </w:p>
                          </w:txbxContent>
                        </v:textbox>
                      </v:shape>
                      <v:shape id="Arrow: Right 1768618550" o:spid="_x0000_s1050" type="#_x0000_t13" style="position:absolute;left:6333;top:22408;width:4534;height:2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" adj="15338" fillcolor="#5b9bd5 [3204]" stroked="f" strokeweight="1pt">
                        <v:textbox inset="0,0,0,0">
                          <w:txbxContent>
                            <w:p w14:paraId="647E563D" w14:textId="77777777" w:rsidR="00597B5F" w:rsidRDefault="00597B5F" w:rsidP="00597B5F">
                              <w:pPr>
                                <w:jc w:val="center"/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SOLDER</w:t>
                              </w:r>
                            </w:p>
                          </w:txbxContent>
                        </v:textbox>
                      </v:shape>
                      <v:shape id="Arrow: Right 1780741809" o:spid="_x0000_s1051" type="#_x0000_t13" style="position:absolute;left:11001;top:9904;width:4534;height:2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" adj="15338" fillcolor="#5b9bd5 [3204]" stroked="f" strokeweight="1pt">
                        <v:textbox inset="0,0,0,0">
                          <w:txbxContent>
                            <w:p w14:paraId="00695524" w14:textId="77777777" w:rsidR="00597B5F" w:rsidRDefault="00597B5F" w:rsidP="00597B5F">
                              <w:pPr>
                                <w:jc w:val="center"/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SOLDER</w:t>
                              </w:r>
                            </w:p>
                          </w:txbxContent>
                        </v:textbox>
                      </v:shape>
                      <v:shape id="Arrow: Right 1316101330" o:spid="_x0000_s1052" type="#_x0000_t13" style="position:absolute;left:18113;top:18350;width:4534;height:2629;rotation:-25001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" adj="15338" fillcolor="#5b9bd5 [3204]" stroked="f" strokeweight="1pt">
                        <v:textbox inset="0,0,0,0">
                          <w:txbxContent>
                            <w:p w14:paraId="1D1C26C2" w14:textId="77777777" w:rsidR="00597B5F" w:rsidRDefault="00597B5F" w:rsidP="00597B5F">
                              <w:pPr>
                                <w:jc w:val="center"/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SOLDER</w:t>
                              </w:r>
                            </w:p>
                          </w:txbxContent>
                        </v:textbox>
                      </v:shape>
                      <v:shape id="Arrow: Right 575319133" o:spid="_x0000_s1053" type="#_x0000_t13" style="position:absolute;left:22881;top:4636;width:4534;height:2629;rotation:840621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" adj="15338" fillcolor="#5b9bd5 [3204]" stroked="f" strokeweight="1pt">
                        <v:textbox inset="0,0,0,0">
                          <w:txbxContent>
                            <w:p w14:paraId="2702341F" w14:textId="77777777" w:rsidR="00597B5F" w:rsidRDefault="00597B5F" w:rsidP="00597B5F">
                              <w:pPr>
                                <w:jc w:val="center"/>
                                <w:rPr>
                                  <w:rFonts w:eastAsia="Calibri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Cs w:val="16"/>
                                </w:rPr>
                                <w:t>SOLDER</w:t>
                              </w: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</w:p>
        </w:tc>
      </w:tr>
    </w:tbl>
    <w:bookmarkEnd w:id="0"/>
    <w:bookmarkEnd w:id="1"/>
    <w:p w14:paraId="2B7FF583" w14:textId="19B16A91" w:rsidR="008575C3" w:rsidRDefault="00B86FC4" w:rsidP="00B86FC4">
      <w:pPr>
        <w:tabs>
          <w:tab w:val="left" w:pos="4763"/>
        </w:tabs>
      </w:pPr>
      <w:r>
        <w:tab/>
      </w:r>
    </w:p>
    <w:sectPr w:rsidR="008575C3" w:rsidSect="00B86FC4">
      <w:headerReference w:type="default" r:id="rId19"/>
      <w:footerReference w:type="default" r:id="rId20"/>
      <w:pgSz w:w="12240" w:h="15840" w:code="1"/>
      <w:pgMar w:top="576" w:right="576" w:bottom="576" w:left="576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C1236" w14:textId="77777777" w:rsidR="00756352" w:rsidRDefault="00756352" w:rsidP="00F959F7">
      <w:r>
        <w:separator/>
      </w:r>
    </w:p>
  </w:endnote>
  <w:endnote w:type="continuationSeparator" w:id="0">
    <w:p w14:paraId="55ACD44C" w14:textId="77777777" w:rsidR="00756352" w:rsidRDefault="00756352" w:rsidP="00F95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altName w:val="Segoe UI"/>
    <w:charset w:val="00"/>
    <w:family w:val="swiss"/>
    <w:pitch w:val="variable"/>
    <w:sig w:usb0="A0002AE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9" w:type="dxa"/>
        <w:right w:w="29" w:type="dxa"/>
      </w:tblCellMar>
      <w:tblLook w:val="04A0" w:firstRow="1" w:lastRow="0" w:firstColumn="1" w:lastColumn="0" w:noHBand="0" w:noVBand="1"/>
    </w:tblPr>
    <w:tblGrid>
      <w:gridCol w:w="7249"/>
      <w:gridCol w:w="2772"/>
      <w:gridCol w:w="1067"/>
    </w:tblGrid>
    <w:tr w:rsidR="00B86FC4" w:rsidRPr="001F3BDF" w14:paraId="77C800A2" w14:textId="77777777" w:rsidTr="00B86FC4">
      <w:tc>
        <w:tcPr>
          <w:tcW w:w="3269" w:type="pct"/>
          <w:vAlign w:val="center"/>
        </w:tcPr>
        <w:p w14:paraId="5213323C" w14:textId="5563D12E" w:rsidR="00B86FC4" w:rsidRPr="0064727D" w:rsidRDefault="00D93F72" w:rsidP="00B86FC4">
          <w:pPr>
            <w:rPr>
              <w:i/>
            </w:rPr>
          </w:pPr>
          <w:fldSimple w:instr=" FILENAME \* MERGEFORMAT ">
            <w:r>
              <w:rPr>
                <w:noProof/>
              </w:rPr>
              <w:t>2024-07-18_UM-64NNP-V1_REWORK1.docx</w:t>
            </w:r>
          </w:fldSimple>
        </w:p>
      </w:tc>
      <w:tc>
        <w:tcPr>
          <w:tcW w:w="1250" w:type="pct"/>
          <w:vAlign w:val="center"/>
        </w:tcPr>
        <w:p w14:paraId="457B01C9" w14:textId="6C3D6F84" w:rsidR="00B86FC4" w:rsidRPr="001F3BDF" w:rsidRDefault="00B86FC4" w:rsidP="00B86FC4">
          <w:pPr>
            <w:jc w:val="right"/>
          </w:pPr>
          <w:r>
            <w:t xml:space="preserve">   </w:t>
          </w:r>
          <w:r>
            <w:fldChar w:fldCharType="begin"/>
          </w:r>
          <w:r>
            <w:instrText xml:space="preserve"> SAVEDATE  \@ "yyyy-MM-dd h:mm am/pm"  \* MERGEFORMAT </w:instrText>
          </w:r>
          <w:r>
            <w:fldChar w:fldCharType="separate"/>
          </w:r>
          <w:r w:rsidR="001A2957">
            <w:rPr>
              <w:noProof/>
            </w:rPr>
            <w:t>2025-03-05 1:28 PM</w:t>
          </w:r>
          <w:r>
            <w:fldChar w:fldCharType="end"/>
          </w:r>
          <w:r>
            <w:t xml:space="preserve">  </w:t>
          </w:r>
        </w:p>
      </w:tc>
      <w:tc>
        <w:tcPr>
          <w:tcW w:w="481" w:type="pct"/>
          <w:vAlign w:val="center"/>
        </w:tcPr>
        <w:p w14:paraId="1B005BA1" w14:textId="77777777" w:rsidR="00B86FC4" w:rsidRDefault="00B86FC4" w:rsidP="00B86FC4">
          <w:pPr>
            <w:jc w:val="right"/>
          </w:pPr>
          <w:r w:rsidRPr="001F3BDF">
            <w:fldChar w:fldCharType="begin"/>
          </w:r>
          <w:r w:rsidRPr="001F3BDF">
            <w:instrText xml:space="preserve"> PAGE </w:instrText>
          </w:r>
          <w:r w:rsidRPr="001F3BDF">
            <w:fldChar w:fldCharType="separate"/>
          </w:r>
          <w:r>
            <w:rPr>
              <w:noProof/>
            </w:rPr>
            <w:t>2</w:t>
          </w:r>
          <w:r w:rsidRPr="001F3BDF">
            <w:fldChar w:fldCharType="end"/>
          </w:r>
          <w:r>
            <w:t xml:space="preserve"> of </w:t>
          </w:r>
          <w:fldSimple w:instr=" NUMPAGES ">
            <w:r>
              <w:rPr>
                <w:noProof/>
              </w:rPr>
              <w:t>2</w:t>
            </w:r>
          </w:fldSimple>
        </w:p>
      </w:tc>
    </w:tr>
  </w:tbl>
  <w:p w14:paraId="6F0C1416" w14:textId="77777777" w:rsidR="006410C7" w:rsidRDefault="006410C7" w:rsidP="00600A9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3819E" w14:textId="77777777" w:rsidR="00756352" w:rsidRDefault="00756352" w:rsidP="00F959F7">
      <w:r>
        <w:separator/>
      </w:r>
    </w:p>
  </w:footnote>
  <w:footnote w:type="continuationSeparator" w:id="0">
    <w:p w14:paraId="5CB6E10D" w14:textId="77777777" w:rsidR="00756352" w:rsidRDefault="00756352" w:rsidP="00F959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2FF60" w14:textId="77777777" w:rsidR="00B86FC4" w:rsidRPr="00B31908" w:rsidRDefault="00B86FC4" w:rsidP="00B86FC4">
    <w:pPr>
      <w:pStyle w:val="Footer"/>
      <w:rPr>
        <w:szCs w:val="16"/>
      </w:rPr>
    </w:pPr>
  </w:p>
  <w:tbl>
    <w:tblPr>
      <w:tblStyle w:val="TableGrid"/>
      <w:tblW w:w="835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60"/>
      <w:gridCol w:w="3716"/>
      <w:gridCol w:w="3715"/>
      <w:gridCol w:w="3715"/>
      <w:gridCol w:w="3711"/>
    </w:tblGrid>
    <w:tr w:rsidR="00B86FC4" w14:paraId="3128BCF2" w14:textId="77777777" w:rsidTr="005B3000">
      <w:tc>
        <w:tcPr>
          <w:tcW w:w="988" w:type="pct"/>
        </w:tcPr>
        <w:p w14:paraId="7BDBCDCE" w14:textId="77777777" w:rsidR="00B86FC4" w:rsidRPr="00F4022E" w:rsidRDefault="00B86FC4" w:rsidP="00B86FC4">
          <w:pPr>
            <w:pStyle w:val="Footer"/>
            <w:rPr>
              <w:b/>
              <w:szCs w:val="20"/>
            </w:rPr>
          </w:pPr>
          <w:r>
            <w:rPr>
              <w:noProof/>
            </w:rPr>
            <w:drawing>
              <wp:inline distT="0" distB="0" distL="0" distR="0" wp14:anchorId="344AF77A" wp14:editId="6E4A3C3A">
                <wp:extent cx="1037493" cy="486611"/>
                <wp:effectExtent l="0" t="0" r="0" b="0"/>
                <wp:docPr id="1409583178" name="Picture 1409583178" descr="A close-up of a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close-up of a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7493" cy="48661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03" w:type="pct"/>
          <w:vAlign w:val="center"/>
        </w:tcPr>
        <w:p w14:paraId="3A734010" w14:textId="77777777" w:rsidR="00B86FC4" w:rsidRPr="00C90F68" w:rsidRDefault="00B86FC4" w:rsidP="00B86FC4">
          <w:pPr>
            <w:jc w:val="center"/>
            <w:rPr>
              <w:i/>
              <w:color w:val="BFBFBF" w:themeColor="background1" w:themeShade="BF"/>
            </w:rPr>
          </w:pPr>
          <w:r>
            <w:rPr>
              <w:i/>
              <w:color w:val="BFBFBF" w:themeColor="background1" w:themeShade="BF"/>
            </w:rPr>
            <w:t>Business</w:t>
          </w:r>
          <w:r w:rsidRPr="00C90F68">
            <w:rPr>
              <w:i/>
              <w:color w:val="BFBFBF" w:themeColor="background1" w:themeShade="BF"/>
            </w:rPr>
            <w:t xml:space="preserve"> Confidential</w:t>
          </w:r>
        </w:p>
      </w:tc>
      <w:tc>
        <w:tcPr>
          <w:tcW w:w="1003" w:type="pct"/>
          <w:vAlign w:val="center"/>
        </w:tcPr>
        <w:p w14:paraId="726D72C3" w14:textId="77777777" w:rsidR="00B86FC4" w:rsidRDefault="00B86FC4" w:rsidP="00B86FC4">
          <w:pPr>
            <w:pStyle w:val="Footer"/>
            <w:jc w:val="right"/>
            <w:rPr>
              <w:iCs/>
            </w:rPr>
          </w:pPr>
          <w:r w:rsidRPr="007E6B9B">
            <w:rPr>
              <w:iCs/>
            </w:rPr>
            <w:t>Alex Campean</w:t>
          </w:r>
        </w:p>
        <w:p w14:paraId="6BD89195" w14:textId="77777777" w:rsidR="00B86FC4" w:rsidRPr="007E6B9B" w:rsidRDefault="00B86FC4" w:rsidP="00B86FC4">
          <w:pPr>
            <w:pStyle w:val="Footer"/>
            <w:jc w:val="right"/>
            <w:rPr>
              <w:iCs/>
              <w:szCs w:val="20"/>
            </w:rPr>
          </w:pPr>
          <w:hyperlink r:id="rId2" w:history="1">
            <w:r w:rsidRPr="00F428C1">
              <w:rPr>
                <w:rStyle w:val="Hyperlink"/>
                <w:iCs/>
                <w:szCs w:val="20"/>
              </w:rPr>
              <w:t>acampean@carrollbiomedical.com</w:t>
            </w:r>
          </w:hyperlink>
        </w:p>
      </w:tc>
      <w:tc>
        <w:tcPr>
          <w:tcW w:w="1003" w:type="pct"/>
        </w:tcPr>
        <w:p w14:paraId="6E55ECF3" w14:textId="77777777" w:rsidR="00B86FC4" w:rsidRDefault="00B86FC4" w:rsidP="00B86FC4">
          <w:pPr>
            <w:pStyle w:val="Footer"/>
            <w:jc w:val="right"/>
            <w:rPr>
              <w:szCs w:val="20"/>
            </w:rPr>
          </w:pPr>
        </w:p>
        <w:p w14:paraId="71700ECD" w14:textId="77777777" w:rsidR="00B86FC4" w:rsidRPr="00E37591" w:rsidRDefault="00B86FC4" w:rsidP="00B86FC4">
          <w:pPr>
            <w:jc w:val="center"/>
          </w:pPr>
          <w:r>
            <w:t>Al</w:t>
          </w:r>
        </w:p>
      </w:tc>
      <w:tc>
        <w:tcPr>
          <w:tcW w:w="1002" w:type="pct"/>
          <w:vAlign w:val="center"/>
        </w:tcPr>
        <w:p w14:paraId="72F4B74B" w14:textId="77777777" w:rsidR="00B86FC4" w:rsidRPr="0064727D" w:rsidRDefault="00B86FC4" w:rsidP="00B86FC4">
          <w:pPr>
            <w:pStyle w:val="Footer"/>
            <w:jc w:val="right"/>
            <w:rPr>
              <w:szCs w:val="20"/>
            </w:rPr>
          </w:pPr>
        </w:p>
      </w:tc>
    </w:tr>
  </w:tbl>
  <w:p w14:paraId="2F658066" w14:textId="77777777" w:rsidR="00B86FC4" w:rsidRDefault="00B86F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FFD"/>
    <w:multiLevelType w:val="hybridMultilevel"/>
    <w:tmpl w:val="EF1CC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F3E3E"/>
    <w:multiLevelType w:val="hybridMultilevel"/>
    <w:tmpl w:val="383A7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F65C9E"/>
    <w:multiLevelType w:val="multilevel"/>
    <w:tmpl w:val="2A24EFF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4DC77BA"/>
    <w:multiLevelType w:val="hybridMultilevel"/>
    <w:tmpl w:val="1FB48A3C"/>
    <w:lvl w:ilvl="0" w:tplc="8FB249D2">
      <w:start w:val="1"/>
      <w:numFmt w:val="decimal"/>
      <w:pStyle w:val="Appendix"/>
      <w:lvlText w:val="Appendix %1: 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C6C05"/>
    <w:multiLevelType w:val="hybridMultilevel"/>
    <w:tmpl w:val="7E782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40762"/>
    <w:multiLevelType w:val="hybridMultilevel"/>
    <w:tmpl w:val="C9D8EAF2"/>
    <w:lvl w:ilvl="0" w:tplc="02DC1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634DB8"/>
    <w:multiLevelType w:val="hybridMultilevel"/>
    <w:tmpl w:val="9D78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460704"/>
    <w:multiLevelType w:val="hybridMultilevel"/>
    <w:tmpl w:val="C9D8EAF2"/>
    <w:lvl w:ilvl="0" w:tplc="02DC1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279787">
    <w:abstractNumId w:val="2"/>
  </w:num>
  <w:num w:numId="2" w16cid:durableId="1894463475">
    <w:abstractNumId w:val="2"/>
  </w:num>
  <w:num w:numId="3" w16cid:durableId="1247036178">
    <w:abstractNumId w:val="2"/>
  </w:num>
  <w:num w:numId="4" w16cid:durableId="1134372321">
    <w:abstractNumId w:val="3"/>
  </w:num>
  <w:num w:numId="5" w16cid:durableId="2029940167">
    <w:abstractNumId w:val="0"/>
  </w:num>
  <w:num w:numId="6" w16cid:durableId="2068989593">
    <w:abstractNumId w:val="7"/>
  </w:num>
  <w:num w:numId="7" w16cid:durableId="691760646">
    <w:abstractNumId w:val="4"/>
  </w:num>
  <w:num w:numId="8" w16cid:durableId="1283875519">
    <w:abstractNumId w:val="5"/>
  </w:num>
  <w:num w:numId="9" w16cid:durableId="7874468">
    <w:abstractNumId w:val="6"/>
  </w:num>
  <w:num w:numId="10" w16cid:durableId="14354800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GridTable1Light"/>
  <w:drawingGridHorizontalSpacing w:val="72"/>
  <w:drawingGridVerticalSpacing w:val="72"/>
  <w:doNotUseMarginsForDrawingGridOrigin/>
  <w:drawingGridHorizontalOrigin w:val="907"/>
  <w:drawingGridVerticalOrigin w:val="1728"/>
  <w:characterSpacingControl w:val="doNotCompress"/>
  <w:hdrShapeDefaults>
    <o:shapedefaults v:ext="edit" spidmax="2050" style="mso-position-horizontal-relative:margin;mso-position-vertical-relative:lin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196"/>
    <w:rsid w:val="00001765"/>
    <w:rsid w:val="00005897"/>
    <w:rsid w:val="00007135"/>
    <w:rsid w:val="0000739B"/>
    <w:rsid w:val="000106C6"/>
    <w:rsid w:val="00012B6F"/>
    <w:rsid w:val="00015274"/>
    <w:rsid w:val="00016A1C"/>
    <w:rsid w:val="00021ABF"/>
    <w:rsid w:val="0002489D"/>
    <w:rsid w:val="0003505D"/>
    <w:rsid w:val="00036EF0"/>
    <w:rsid w:val="000451DD"/>
    <w:rsid w:val="00051333"/>
    <w:rsid w:val="0006038F"/>
    <w:rsid w:val="000608C9"/>
    <w:rsid w:val="00062C90"/>
    <w:rsid w:val="000641FB"/>
    <w:rsid w:val="000660C8"/>
    <w:rsid w:val="00066FC5"/>
    <w:rsid w:val="000741BB"/>
    <w:rsid w:val="00074921"/>
    <w:rsid w:val="00076A60"/>
    <w:rsid w:val="000775D8"/>
    <w:rsid w:val="000828C4"/>
    <w:rsid w:val="0008508D"/>
    <w:rsid w:val="000857CA"/>
    <w:rsid w:val="00086291"/>
    <w:rsid w:val="0008639A"/>
    <w:rsid w:val="000878E3"/>
    <w:rsid w:val="0009118C"/>
    <w:rsid w:val="00094152"/>
    <w:rsid w:val="00096111"/>
    <w:rsid w:val="000A44E8"/>
    <w:rsid w:val="000A5C64"/>
    <w:rsid w:val="000A60C7"/>
    <w:rsid w:val="000A6E79"/>
    <w:rsid w:val="000B1B82"/>
    <w:rsid w:val="000B6586"/>
    <w:rsid w:val="000C001A"/>
    <w:rsid w:val="000C0B37"/>
    <w:rsid w:val="000C1108"/>
    <w:rsid w:val="000C167C"/>
    <w:rsid w:val="000C47CD"/>
    <w:rsid w:val="000C6B9E"/>
    <w:rsid w:val="000D2B7B"/>
    <w:rsid w:val="000D2FA9"/>
    <w:rsid w:val="000D3835"/>
    <w:rsid w:val="000D627B"/>
    <w:rsid w:val="000D7744"/>
    <w:rsid w:val="000E14FA"/>
    <w:rsid w:val="000E3C83"/>
    <w:rsid w:val="000F141E"/>
    <w:rsid w:val="000F2DB6"/>
    <w:rsid w:val="000F4899"/>
    <w:rsid w:val="000F561A"/>
    <w:rsid w:val="000F5B07"/>
    <w:rsid w:val="000F64DE"/>
    <w:rsid w:val="000F66BA"/>
    <w:rsid w:val="00105031"/>
    <w:rsid w:val="001057FB"/>
    <w:rsid w:val="00112238"/>
    <w:rsid w:val="001139A3"/>
    <w:rsid w:val="00113BD7"/>
    <w:rsid w:val="001169C9"/>
    <w:rsid w:val="00117FB0"/>
    <w:rsid w:val="00121A16"/>
    <w:rsid w:val="00121A91"/>
    <w:rsid w:val="00123240"/>
    <w:rsid w:val="00123258"/>
    <w:rsid w:val="00125C50"/>
    <w:rsid w:val="00130A17"/>
    <w:rsid w:val="00132EBD"/>
    <w:rsid w:val="001337DC"/>
    <w:rsid w:val="00135F31"/>
    <w:rsid w:val="00137096"/>
    <w:rsid w:val="00137F7C"/>
    <w:rsid w:val="00142318"/>
    <w:rsid w:val="00144BDE"/>
    <w:rsid w:val="00145633"/>
    <w:rsid w:val="00145A60"/>
    <w:rsid w:val="001465B1"/>
    <w:rsid w:val="0015638C"/>
    <w:rsid w:val="00156B34"/>
    <w:rsid w:val="00156E89"/>
    <w:rsid w:val="001710F3"/>
    <w:rsid w:val="00172DCC"/>
    <w:rsid w:val="001768A9"/>
    <w:rsid w:val="00182616"/>
    <w:rsid w:val="00182DAC"/>
    <w:rsid w:val="001853ED"/>
    <w:rsid w:val="00191280"/>
    <w:rsid w:val="00191ED2"/>
    <w:rsid w:val="001936A8"/>
    <w:rsid w:val="00196520"/>
    <w:rsid w:val="001A2957"/>
    <w:rsid w:val="001A621C"/>
    <w:rsid w:val="001A6947"/>
    <w:rsid w:val="001B489D"/>
    <w:rsid w:val="001D3A90"/>
    <w:rsid w:val="001D4812"/>
    <w:rsid w:val="001D72B6"/>
    <w:rsid w:val="001D7F74"/>
    <w:rsid w:val="001E3671"/>
    <w:rsid w:val="001E3C26"/>
    <w:rsid w:val="001E4739"/>
    <w:rsid w:val="001E4F1D"/>
    <w:rsid w:val="001E507A"/>
    <w:rsid w:val="001E55E4"/>
    <w:rsid w:val="001F3BDF"/>
    <w:rsid w:val="001F7209"/>
    <w:rsid w:val="00205861"/>
    <w:rsid w:val="00207394"/>
    <w:rsid w:val="00207FB7"/>
    <w:rsid w:val="00212BEB"/>
    <w:rsid w:val="00214C45"/>
    <w:rsid w:val="00217FEF"/>
    <w:rsid w:val="00222689"/>
    <w:rsid w:val="002302B6"/>
    <w:rsid w:val="00232367"/>
    <w:rsid w:val="00247DE9"/>
    <w:rsid w:val="002529D3"/>
    <w:rsid w:val="00254C8B"/>
    <w:rsid w:val="00254D62"/>
    <w:rsid w:val="002552E7"/>
    <w:rsid w:val="00255834"/>
    <w:rsid w:val="0025630A"/>
    <w:rsid w:val="00256BD2"/>
    <w:rsid w:val="00257974"/>
    <w:rsid w:val="00263D85"/>
    <w:rsid w:val="002640D7"/>
    <w:rsid w:val="002674CD"/>
    <w:rsid w:val="0027024E"/>
    <w:rsid w:val="00271ADB"/>
    <w:rsid w:val="002764E4"/>
    <w:rsid w:val="00281A32"/>
    <w:rsid w:val="00284133"/>
    <w:rsid w:val="00284DDF"/>
    <w:rsid w:val="002852F0"/>
    <w:rsid w:val="00286D18"/>
    <w:rsid w:val="00287E3E"/>
    <w:rsid w:val="002924A2"/>
    <w:rsid w:val="0029537C"/>
    <w:rsid w:val="00295C33"/>
    <w:rsid w:val="002A084F"/>
    <w:rsid w:val="002A0AD0"/>
    <w:rsid w:val="002A2971"/>
    <w:rsid w:val="002A3939"/>
    <w:rsid w:val="002A6669"/>
    <w:rsid w:val="002B69C5"/>
    <w:rsid w:val="002C7AF4"/>
    <w:rsid w:val="002D72CF"/>
    <w:rsid w:val="002E0E49"/>
    <w:rsid w:val="002E2D99"/>
    <w:rsid w:val="002E3239"/>
    <w:rsid w:val="002E5D55"/>
    <w:rsid w:val="002E6B0E"/>
    <w:rsid w:val="002E6F6D"/>
    <w:rsid w:val="002F4B1D"/>
    <w:rsid w:val="002F5675"/>
    <w:rsid w:val="002F5CEE"/>
    <w:rsid w:val="002F6AFC"/>
    <w:rsid w:val="002F70A8"/>
    <w:rsid w:val="00303CA5"/>
    <w:rsid w:val="00303EB9"/>
    <w:rsid w:val="00305965"/>
    <w:rsid w:val="0031108B"/>
    <w:rsid w:val="00312863"/>
    <w:rsid w:val="003129F0"/>
    <w:rsid w:val="003147C4"/>
    <w:rsid w:val="00322BB6"/>
    <w:rsid w:val="003234FA"/>
    <w:rsid w:val="0032468F"/>
    <w:rsid w:val="0032588D"/>
    <w:rsid w:val="00330468"/>
    <w:rsid w:val="00330C1F"/>
    <w:rsid w:val="00332C9B"/>
    <w:rsid w:val="00335E21"/>
    <w:rsid w:val="00335EEB"/>
    <w:rsid w:val="003377BA"/>
    <w:rsid w:val="00337F5C"/>
    <w:rsid w:val="00340DAF"/>
    <w:rsid w:val="003432D0"/>
    <w:rsid w:val="00346C64"/>
    <w:rsid w:val="003476E1"/>
    <w:rsid w:val="00350090"/>
    <w:rsid w:val="00353DDF"/>
    <w:rsid w:val="003653FC"/>
    <w:rsid w:val="00366A7A"/>
    <w:rsid w:val="00367BFF"/>
    <w:rsid w:val="003700CF"/>
    <w:rsid w:val="003726DA"/>
    <w:rsid w:val="003742E0"/>
    <w:rsid w:val="00376A05"/>
    <w:rsid w:val="00377F47"/>
    <w:rsid w:val="00380BFB"/>
    <w:rsid w:val="003839CF"/>
    <w:rsid w:val="003951C7"/>
    <w:rsid w:val="003A1A64"/>
    <w:rsid w:val="003A2D8E"/>
    <w:rsid w:val="003A3711"/>
    <w:rsid w:val="003A4058"/>
    <w:rsid w:val="003A5FCF"/>
    <w:rsid w:val="003A7780"/>
    <w:rsid w:val="003B2E2E"/>
    <w:rsid w:val="003B3735"/>
    <w:rsid w:val="003B3C52"/>
    <w:rsid w:val="003B3D4B"/>
    <w:rsid w:val="003B44A9"/>
    <w:rsid w:val="003B6A6D"/>
    <w:rsid w:val="003C11EB"/>
    <w:rsid w:val="003C27DD"/>
    <w:rsid w:val="003C2CFB"/>
    <w:rsid w:val="003C4D7A"/>
    <w:rsid w:val="003C50D4"/>
    <w:rsid w:val="003C750C"/>
    <w:rsid w:val="003D0409"/>
    <w:rsid w:val="003D1CBE"/>
    <w:rsid w:val="003D1DF0"/>
    <w:rsid w:val="003D2C7B"/>
    <w:rsid w:val="003E338D"/>
    <w:rsid w:val="003E49D1"/>
    <w:rsid w:val="003E58F0"/>
    <w:rsid w:val="003E5999"/>
    <w:rsid w:val="003E76B5"/>
    <w:rsid w:val="003E79D5"/>
    <w:rsid w:val="003F0412"/>
    <w:rsid w:val="003F31F7"/>
    <w:rsid w:val="003F62C6"/>
    <w:rsid w:val="003F632F"/>
    <w:rsid w:val="00401072"/>
    <w:rsid w:val="00401D04"/>
    <w:rsid w:val="00403BB3"/>
    <w:rsid w:val="00404052"/>
    <w:rsid w:val="00404B84"/>
    <w:rsid w:val="00410139"/>
    <w:rsid w:val="00411AF9"/>
    <w:rsid w:val="00412AB3"/>
    <w:rsid w:val="004148AC"/>
    <w:rsid w:val="004152AA"/>
    <w:rsid w:val="00421913"/>
    <w:rsid w:val="00424708"/>
    <w:rsid w:val="00425DF9"/>
    <w:rsid w:val="00426C2B"/>
    <w:rsid w:val="00426E60"/>
    <w:rsid w:val="0043103A"/>
    <w:rsid w:val="00432A67"/>
    <w:rsid w:val="004356AB"/>
    <w:rsid w:val="00437F50"/>
    <w:rsid w:val="00441742"/>
    <w:rsid w:val="0044338E"/>
    <w:rsid w:val="00444664"/>
    <w:rsid w:val="00445C11"/>
    <w:rsid w:val="00446D14"/>
    <w:rsid w:val="00451F55"/>
    <w:rsid w:val="00455ACA"/>
    <w:rsid w:val="00456B6B"/>
    <w:rsid w:val="00456F65"/>
    <w:rsid w:val="0046300C"/>
    <w:rsid w:val="004653DA"/>
    <w:rsid w:val="004735EA"/>
    <w:rsid w:val="00473ACF"/>
    <w:rsid w:val="00480A7B"/>
    <w:rsid w:val="004857DA"/>
    <w:rsid w:val="00485862"/>
    <w:rsid w:val="00486D2E"/>
    <w:rsid w:val="0048767E"/>
    <w:rsid w:val="00490CD1"/>
    <w:rsid w:val="00493E19"/>
    <w:rsid w:val="0049520F"/>
    <w:rsid w:val="004963C0"/>
    <w:rsid w:val="004964F9"/>
    <w:rsid w:val="004976FD"/>
    <w:rsid w:val="004A2A4D"/>
    <w:rsid w:val="004A3C74"/>
    <w:rsid w:val="004A5B7C"/>
    <w:rsid w:val="004A61AC"/>
    <w:rsid w:val="004A70ED"/>
    <w:rsid w:val="004B02D9"/>
    <w:rsid w:val="004B0E6F"/>
    <w:rsid w:val="004B1697"/>
    <w:rsid w:val="004B1A73"/>
    <w:rsid w:val="004C1831"/>
    <w:rsid w:val="004C5B6C"/>
    <w:rsid w:val="004C5F56"/>
    <w:rsid w:val="004C64BB"/>
    <w:rsid w:val="004C6D51"/>
    <w:rsid w:val="004C7068"/>
    <w:rsid w:val="004D0EAB"/>
    <w:rsid w:val="004D4BD2"/>
    <w:rsid w:val="004E08DB"/>
    <w:rsid w:val="004E3259"/>
    <w:rsid w:val="004E4869"/>
    <w:rsid w:val="004E51A0"/>
    <w:rsid w:val="004F598B"/>
    <w:rsid w:val="004F5B25"/>
    <w:rsid w:val="004F64E6"/>
    <w:rsid w:val="004F66AE"/>
    <w:rsid w:val="00501829"/>
    <w:rsid w:val="00503DBF"/>
    <w:rsid w:val="00505D32"/>
    <w:rsid w:val="0050725D"/>
    <w:rsid w:val="005114B5"/>
    <w:rsid w:val="00512FF0"/>
    <w:rsid w:val="00514F36"/>
    <w:rsid w:val="00520E10"/>
    <w:rsid w:val="0052184D"/>
    <w:rsid w:val="00521E81"/>
    <w:rsid w:val="005247D4"/>
    <w:rsid w:val="00524E01"/>
    <w:rsid w:val="00526BDC"/>
    <w:rsid w:val="005270BB"/>
    <w:rsid w:val="005271BF"/>
    <w:rsid w:val="005278C0"/>
    <w:rsid w:val="00527CB4"/>
    <w:rsid w:val="00530417"/>
    <w:rsid w:val="00530FA9"/>
    <w:rsid w:val="005315F3"/>
    <w:rsid w:val="0053342F"/>
    <w:rsid w:val="005348E9"/>
    <w:rsid w:val="00537676"/>
    <w:rsid w:val="005430AC"/>
    <w:rsid w:val="0054563F"/>
    <w:rsid w:val="0055154C"/>
    <w:rsid w:val="00551D4E"/>
    <w:rsid w:val="005520B1"/>
    <w:rsid w:val="00554F36"/>
    <w:rsid w:val="005567F5"/>
    <w:rsid w:val="00560853"/>
    <w:rsid w:val="00562121"/>
    <w:rsid w:val="0056212C"/>
    <w:rsid w:val="005634AB"/>
    <w:rsid w:val="0056585C"/>
    <w:rsid w:val="005703C2"/>
    <w:rsid w:val="005708DD"/>
    <w:rsid w:val="00577676"/>
    <w:rsid w:val="0058606F"/>
    <w:rsid w:val="00587BA5"/>
    <w:rsid w:val="00591726"/>
    <w:rsid w:val="00593083"/>
    <w:rsid w:val="0059596B"/>
    <w:rsid w:val="00595CE6"/>
    <w:rsid w:val="0059680D"/>
    <w:rsid w:val="0059685F"/>
    <w:rsid w:val="00597361"/>
    <w:rsid w:val="00597964"/>
    <w:rsid w:val="00597B5F"/>
    <w:rsid w:val="005A1609"/>
    <w:rsid w:val="005A327B"/>
    <w:rsid w:val="005A4860"/>
    <w:rsid w:val="005B17E0"/>
    <w:rsid w:val="005B23DC"/>
    <w:rsid w:val="005B28CF"/>
    <w:rsid w:val="005B30E5"/>
    <w:rsid w:val="005B5DA0"/>
    <w:rsid w:val="005B60CF"/>
    <w:rsid w:val="005B6F9C"/>
    <w:rsid w:val="005B7D2D"/>
    <w:rsid w:val="005C04DD"/>
    <w:rsid w:val="005C379B"/>
    <w:rsid w:val="005C403E"/>
    <w:rsid w:val="005D0F75"/>
    <w:rsid w:val="005E0F7C"/>
    <w:rsid w:val="005E29FC"/>
    <w:rsid w:val="005E2AA6"/>
    <w:rsid w:val="005E496D"/>
    <w:rsid w:val="005E5E32"/>
    <w:rsid w:val="005F0ABE"/>
    <w:rsid w:val="005F1285"/>
    <w:rsid w:val="005F1E40"/>
    <w:rsid w:val="005F4AF0"/>
    <w:rsid w:val="005F74F5"/>
    <w:rsid w:val="00600A9F"/>
    <w:rsid w:val="00605379"/>
    <w:rsid w:val="006065D4"/>
    <w:rsid w:val="00614256"/>
    <w:rsid w:val="006160E6"/>
    <w:rsid w:val="00616219"/>
    <w:rsid w:val="0062369B"/>
    <w:rsid w:val="00623DBF"/>
    <w:rsid w:val="00630566"/>
    <w:rsid w:val="00630F22"/>
    <w:rsid w:val="0063187D"/>
    <w:rsid w:val="006320F9"/>
    <w:rsid w:val="006360CB"/>
    <w:rsid w:val="006401F6"/>
    <w:rsid w:val="0064023E"/>
    <w:rsid w:val="00640C47"/>
    <w:rsid w:val="006410C7"/>
    <w:rsid w:val="00642C60"/>
    <w:rsid w:val="0064727D"/>
    <w:rsid w:val="006475D5"/>
    <w:rsid w:val="00650FAB"/>
    <w:rsid w:val="00651B5A"/>
    <w:rsid w:val="006535EA"/>
    <w:rsid w:val="00653B84"/>
    <w:rsid w:val="00666976"/>
    <w:rsid w:val="00670ABC"/>
    <w:rsid w:val="00672BD8"/>
    <w:rsid w:val="00673061"/>
    <w:rsid w:val="00674C62"/>
    <w:rsid w:val="00677A4B"/>
    <w:rsid w:val="00680384"/>
    <w:rsid w:val="00680655"/>
    <w:rsid w:val="00680D06"/>
    <w:rsid w:val="00681520"/>
    <w:rsid w:val="00684947"/>
    <w:rsid w:val="00685904"/>
    <w:rsid w:val="00685ABE"/>
    <w:rsid w:val="00685B17"/>
    <w:rsid w:val="006903C2"/>
    <w:rsid w:val="006916AB"/>
    <w:rsid w:val="006928A2"/>
    <w:rsid w:val="006961D2"/>
    <w:rsid w:val="006A0B65"/>
    <w:rsid w:val="006A12B0"/>
    <w:rsid w:val="006A162F"/>
    <w:rsid w:val="006A20F2"/>
    <w:rsid w:val="006A295A"/>
    <w:rsid w:val="006A32A1"/>
    <w:rsid w:val="006A3559"/>
    <w:rsid w:val="006A4D2D"/>
    <w:rsid w:val="006A5874"/>
    <w:rsid w:val="006A657D"/>
    <w:rsid w:val="006B1DD6"/>
    <w:rsid w:val="006B667E"/>
    <w:rsid w:val="006B7970"/>
    <w:rsid w:val="006D2884"/>
    <w:rsid w:val="006D2ADF"/>
    <w:rsid w:val="006D329B"/>
    <w:rsid w:val="006D7733"/>
    <w:rsid w:val="006E0864"/>
    <w:rsid w:val="006E1E43"/>
    <w:rsid w:val="006E1F2D"/>
    <w:rsid w:val="006E2EE9"/>
    <w:rsid w:val="006E345F"/>
    <w:rsid w:val="006E6892"/>
    <w:rsid w:val="006F0BB9"/>
    <w:rsid w:val="006F2399"/>
    <w:rsid w:val="006F404C"/>
    <w:rsid w:val="006F605A"/>
    <w:rsid w:val="006F641B"/>
    <w:rsid w:val="006F6F68"/>
    <w:rsid w:val="006F743B"/>
    <w:rsid w:val="00702F14"/>
    <w:rsid w:val="007045B3"/>
    <w:rsid w:val="00705DC1"/>
    <w:rsid w:val="00711A25"/>
    <w:rsid w:val="00714292"/>
    <w:rsid w:val="007171D8"/>
    <w:rsid w:val="007205C7"/>
    <w:rsid w:val="007219D3"/>
    <w:rsid w:val="0072315A"/>
    <w:rsid w:val="00726B5E"/>
    <w:rsid w:val="00730D04"/>
    <w:rsid w:val="0073308A"/>
    <w:rsid w:val="00734489"/>
    <w:rsid w:val="007352F2"/>
    <w:rsid w:val="00735CC6"/>
    <w:rsid w:val="00735D73"/>
    <w:rsid w:val="00741500"/>
    <w:rsid w:val="00742CA0"/>
    <w:rsid w:val="00743C0B"/>
    <w:rsid w:val="00744A01"/>
    <w:rsid w:val="00745CF1"/>
    <w:rsid w:val="00745E1F"/>
    <w:rsid w:val="007468CC"/>
    <w:rsid w:val="007474CC"/>
    <w:rsid w:val="00753EA8"/>
    <w:rsid w:val="00756352"/>
    <w:rsid w:val="00760196"/>
    <w:rsid w:val="007608EB"/>
    <w:rsid w:val="007629D1"/>
    <w:rsid w:val="00764970"/>
    <w:rsid w:val="00765C69"/>
    <w:rsid w:val="00770B75"/>
    <w:rsid w:val="00770EAC"/>
    <w:rsid w:val="00771AE4"/>
    <w:rsid w:val="007813A9"/>
    <w:rsid w:val="00781B9E"/>
    <w:rsid w:val="00781D38"/>
    <w:rsid w:val="00781F12"/>
    <w:rsid w:val="00783716"/>
    <w:rsid w:val="00783E88"/>
    <w:rsid w:val="0078705A"/>
    <w:rsid w:val="00787675"/>
    <w:rsid w:val="007905DB"/>
    <w:rsid w:val="007912D6"/>
    <w:rsid w:val="007922CF"/>
    <w:rsid w:val="00795B7F"/>
    <w:rsid w:val="00797F63"/>
    <w:rsid w:val="007A486E"/>
    <w:rsid w:val="007B2680"/>
    <w:rsid w:val="007B4289"/>
    <w:rsid w:val="007B48C0"/>
    <w:rsid w:val="007C10BD"/>
    <w:rsid w:val="007C264C"/>
    <w:rsid w:val="007C26E3"/>
    <w:rsid w:val="007C3106"/>
    <w:rsid w:val="007C5D59"/>
    <w:rsid w:val="007D3AAF"/>
    <w:rsid w:val="007D5963"/>
    <w:rsid w:val="007D70D6"/>
    <w:rsid w:val="007E23D0"/>
    <w:rsid w:val="007E72F1"/>
    <w:rsid w:val="007F09EB"/>
    <w:rsid w:val="007F3ADB"/>
    <w:rsid w:val="007F637A"/>
    <w:rsid w:val="008011E4"/>
    <w:rsid w:val="008026A6"/>
    <w:rsid w:val="00804391"/>
    <w:rsid w:val="0080489F"/>
    <w:rsid w:val="008051DE"/>
    <w:rsid w:val="00807575"/>
    <w:rsid w:val="008077F6"/>
    <w:rsid w:val="008125A0"/>
    <w:rsid w:val="00814EC5"/>
    <w:rsid w:val="00816A76"/>
    <w:rsid w:val="008234F8"/>
    <w:rsid w:val="00825F2C"/>
    <w:rsid w:val="00832440"/>
    <w:rsid w:val="00836354"/>
    <w:rsid w:val="00836CB3"/>
    <w:rsid w:val="008373AF"/>
    <w:rsid w:val="00840FDA"/>
    <w:rsid w:val="0084197F"/>
    <w:rsid w:val="00841E11"/>
    <w:rsid w:val="008420BA"/>
    <w:rsid w:val="0084270A"/>
    <w:rsid w:val="00843748"/>
    <w:rsid w:val="008448D3"/>
    <w:rsid w:val="008477C6"/>
    <w:rsid w:val="00852149"/>
    <w:rsid w:val="00854E6F"/>
    <w:rsid w:val="008564C2"/>
    <w:rsid w:val="008575C3"/>
    <w:rsid w:val="008624F0"/>
    <w:rsid w:val="00864BEC"/>
    <w:rsid w:val="008709B7"/>
    <w:rsid w:val="00882D4F"/>
    <w:rsid w:val="00883129"/>
    <w:rsid w:val="00883E14"/>
    <w:rsid w:val="0088447D"/>
    <w:rsid w:val="00887632"/>
    <w:rsid w:val="008929C0"/>
    <w:rsid w:val="00897C11"/>
    <w:rsid w:val="008A0644"/>
    <w:rsid w:val="008A24AB"/>
    <w:rsid w:val="008A5200"/>
    <w:rsid w:val="008A5426"/>
    <w:rsid w:val="008A679C"/>
    <w:rsid w:val="008B1C0C"/>
    <w:rsid w:val="008B1FFB"/>
    <w:rsid w:val="008B2E2B"/>
    <w:rsid w:val="008B550C"/>
    <w:rsid w:val="008B6587"/>
    <w:rsid w:val="008C5634"/>
    <w:rsid w:val="008C5F9A"/>
    <w:rsid w:val="008C6035"/>
    <w:rsid w:val="008D1626"/>
    <w:rsid w:val="008D52AC"/>
    <w:rsid w:val="008D709D"/>
    <w:rsid w:val="008D7384"/>
    <w:rsid w:val="008E00F5"/>
    <w:rsid w:val="008E1FBC"/>
    <w:rsid w:val="008E5927"/>
    <w:rsid w:val="008E624B"/>
    <w:rsid w:val="008E7A2C"/>
    <w:rsid w:val="008F010C"/>
    <w:rsid w:val="008F1385"/>
    <w:rsid w:val="008F19A4"/>
    <w:rsid w:val="008F27E2"/>
    <w:rsid w:val="008F2B2A"/>
    <w:rsid w:val="008F43B4"/>
    <w:rsid w:val="00903925"/>
    <w:rsid w:val="00903B83"/>
    <w:rsid w:val="009055B6"/>
    <w:rsid w:val="00905CCC"/>
    <w:rsid w:val="00906B44"/>
    <w:rsid w:val="0091126E"/>
    <w:rsid w:val="009124B5"/>
    <w:rsid w:val="00914DC9"/>
    <w:rsid w:val="00915B07"/>
    <w:rsid w:val="00916B16"/>
    <w:rsid w:val="00922089"/>
    <w:rsid w:val="00923715"/>
    <w:rsid w:val="009239D2"/>
    <w:rsid w:val="00923ED0"/>
    <w:rsid w:val="00924FE4"/>
    <w:rsid w:val="0092544B"/>
    <w:rsid w:val="00927ACB"/>
    <w:rsid w:val="009313B3"/>
    <w:rsid w:val="009341F2"/>
    <w:rsid w:val="00941CC5"/>
    <w:rsid w:val="00942068"/>
    <w:rsid w:val="0094232D"/>
    <w:rsid w:val="009425EA"/>
    <w:rsid w:val="009505ED"/>
    <w:rsid w:val="00950FB6"/>
    <w:rsid w:val="00951E2F"/>
    <w:rsid w:val="00957F8E"/>
    <w:rsid w:val="00960D82"/>
    <w:rsid w:val="00961098"/>
    <w:rsid w:val="0096125F"/>
    <w:rsid w:val="0096342E"/>
    <w:rsid w:val="0096643C"/>
    <w:rsid w:val="00966762"/>
    <w:rsid w:val="00970F0A"/>
    <w:rsid w:val="00971AB8"/>
    <w:rsid w:val="009728E2"/>
    <w:rsid w:val="009747EB"/>
    <w:rsid w:val="009762B3"/>
    <w:rsid w:val="00980B3A"/>
    <w:rsid w:val="00985680"/>
    <w:rsid w:val="00985C71"/>
    <w:rsid w:val="0099046B"/>
    <w:rsid w:val="00991752"/>
    <w:rsid w:val="009959E7"/>
    <w:rsid w:val="009A6300"/>
    <w:rsid w:val="009A7AA3"/>
    <w:rsid w:val="009B15C7"/>
    <w:rsid w:val="009B1CC6"/>
    <w:rsid w:val="009B2177"/>
    <w:rsid w:val="009B39F5"/>
    <w:rsid w:val="009B4D9F"/>
    <w:rsid w:val="009B72B0"/>
    <w:rsid w:val="009B7390"/>
    <w:rsid w:val="009B7CD2"/>
    <w:rsid w:val="009D25D0"/>
    <w:rsid w:val="009D4D8B"/>
    <w:rsid w:val="009D533A"/>
    <w:rsid w:val="009D67D7"/>
    <w:rsid w:val="009D6949"/>
    <w:rsid w:val="009D7166"/>
    <w:rsid w:val="009E2D3A"/>
    <w:rsid w:val="009E2FA6"/>
    <w:rsid w:val="009E3F72"/>
    <w:rsid w:val="009E4C4E"/>
    <w:rsid w:val="009E58A7"/>
    <w:rsid w:val="009E5BC6"/>
    <w:rsid w:val="009E67F6"/>
    <w:rsid w:val="009F0507"/>
    <w:rsid w:val="009F1379"/>
    <w:rsid w:val="009F1C21"/>
    <w:rsid w:val="009F2595"/>
    <w:rsid w:val="009F2838"/>
    <w:rsid w:val="009F38EA"/>
    <w:rsid w:val="009F5683"/>
    <w:rsid w:val="009F67B0"/>
    <w:rsid w:val="00A0081D"/>
    <w:rsid w:val="00A00E87"/>
    <w:rsid w:val="00A12D95"/>
    <w:rsid w:val="00A13132"/>
    <w:rsid w:val="00A13A6A"/>
    <w:rsid w:val="00A15C65"/>
    <w:rsid w:val="00A268B5"/>
    <w:rsid w:val="00A31DFF"/>
    <w:rsid w:val="00A41CF9"/>
    <w:rsid w:val="00A47F23"/>
    <w:rsid w:val="00A52611"/>
    <w:rsid w:val="00A54A3A"/>
    <w:rsid w:val="00A60E3F"/>
    <w:rsid w:val="00A616DA"/>
    <w:rsid w:val="00A62DE8"/>
    <w:rsid w:val="00A630E0"/>
    <w:rsid w:val="00A63CF8"/>
    <w:rsid w:val="00A66C26"/>
    <w:rsid w:val="00A71512"/>
    <w:rsid w:val="00A76C35"/>
    <w:rsid w:val="00A80116"/>
    <w:rsid w:val="00A865A7"/>
    <w:rsid w:val="00A87E43"/>
    <w:rsid w:val="00A912E8"/>
    <w:rsid w:val="00A91F57"/>
    <w:rsid w:val="00AA0AD7"/>
    <w:rsid w:val="00AA0D06"/>
    <w:rsid w:val="00AB0B66"/>
    <w:rsid w:val="00AB0B68"/>
    <w:rsid w:val="00AB21AC"/>
    <w:rsid w:val="00AB2F86"/>
    <w:rsid w:val="00AB6AFF"/>
    <w:rsid w:val="00AB77FA"/>
    <w:rsid w:val="00AB7FF5"/>
    <w:rsid w:val="00AC3D38"/>
    <w:rsid w:val="00AD29F3"/>
    <w:rsid w:val="00AD42E1"/>
    <w:rsid w:val="00AD43BE"/>
    <w:rsid w:val="00AD68ED"/>
    <w:rsid w:val="00AE0FBA"/>
    <w:rsid w:val="00AE50FA"/>
    <w:rsid w:val="00AE7659"/>
    <w:rsid w:val="00AE7E79"/>
    <w:rsid w:val="00AF1E2A"/>
    <w:rsid w:val="00AF2688"/>
    <w:rsid w:val="00AF3ED9"/>
    <w:rsid w:val="00AF44BB"/>
    <w:rsid w:val="00AF648D"/>
    <w:rsid w:val="00B04369"/>
    <w:rsid w:val="00B06806"/>
    <w:rsid w:val="00B1073E"/>
    <w:rsid w:val="00B11930"/>
    <w:rsid w:val="00B16F2F"/>
    <w:rsid w:val="00B23014"/>
    <w:rsid w:val="00B2770A"/>
    <w:rsid w:val="00B30366"/>
    <w:rsid w:val="00B30F58"/>
    <w:rsid w:val="00B31566"/>
    <w:rsid w:val="00B35320"/>
    <w:rsid w:val="00B35D29"/>
    <w:rsid w:val="00B41B33"/>
    <w:rsid w:val="00B41D2F"/>
    <w:rsid w:val="00B43D96"/>
    <w:rsid w:val="00B54596"/>
    <w:rsid w:val="00B5670C"/>
    <w:rsid w:val="00B60A19"/>
    <w:rsid w:val="00B61D55"/>
    <w:rsid w:val="00B61DDA"/>
    <w:rsid w:val="00B620DE"/>
    <w:rsid w:val="00B6603B"/>
    <w:rsid w:val="00B72BFB"/>
    <w:rsid w:val="00B72E2B"/>
    <w:rsid w:val="00B812FE"/>
    <w:rsid w:val="00B822E3"/>
    <w:rsid w:val="00B828CB"/>
    <w:rsid w:val="00B86FC4"/>
    <w:rsid w:val="00B91426"/>
    <w:rsid w:val="00B915CD"/>
    <w:rsid w:val="00B919F2"/>
    <w:rsid w:val="00B95326"/>
    <w:rsid w:val="00B95F8C"/>
    <w:rsid w:val="00B973DF"/>
    <w:rsid w:val="00BA1FB4"/>
    <w:rsid w:val="00BA2112"/>
    <w:rsid w:val="00BA41AA"/>
    <w:rsid w:val="00BA57E6"/>
    <w:rsid w:val="00BA6A7A"/>
    <w:rsid w:val="00BB35C1"/>
    <w:rsid w:val="00BB58A3"/>
    <w:rsid w:val="00BB66F5"/>
    <w:rsid w:val="00BC409E"/>
    <w:rsid w:val="00BC503C"/>
    <w:rsid w:val="00BC5DDB"/>
    <w:rsid w:val="00BC6A71"/>
    <w:rsid w:val="00BD133A"/>
    <w:rsid w:val="00BD1E75"/>
    <w:rsid w:val="00BD3F32"/>
    <w:rsid w:val="00BD5060"/>
    <w:rsid w:val="00BD76B8"/>
    <w:rsid w:val="00BE06B7"/>
    <w:rsid w:val="00BE5237"/>
    <w:rsid w:val="00BE5A64"/>
    <w:rsid w:val="00BE6A19"/>
    <w:rsid w:val="00BE6DD2"/>
    <w:rsid w:val="00BF26A8"/>
    <w:rsid w:val="00BF4989"/>
    <w:rsid w:val="00BF5BC9"/>
    <w:rsid w:val="00BF7C27"/>
    <w:rsid w:val="00C11FFB"/>
    <w:rsid w:val="00C162DC"/>
    <w:rsid w:val="00C17B0B"/>
    <w:rsid w:val="00C2090D"/>
    <w:rsid w:val="00C26448"/>
    <w:rsid w:val="00C2730C"/>
    <w:rsid w:val="00C27A49"/>
    <w:rsid w:val="00C31AD3"/>
    <w:rsid w:val="00C32D69"/>
    <w:rsid w:val="00C3310B"/>
    <w:rsid w:val="00C3621D"/>
    <w:rsid w:val="00C37A5C"/>
    <w:rsid w:val="00C40647"/>
    <w:rsid w:val="00C4377D"/>
    <w:rsid w:val="00C43FE9"/>
    <w:rsid w:val="00C44D06"/>
    <w:rsid w:val="00C479E4"/>
    <w:rsid w:val="00C50864"/>
    <w:rsid w:val="00C56D7C"/>
    <w:rsid w:val="00C57109"/>
    <w:rsid w:val="00C60B9B"/>
    <w:rsid w:val="00C62ADF"/>
    <w:rsid w:val="00C6408B"/>
    <w:rsid w:val="00C64807"/>
    <w:rsid w:val="00C67BE8"/>
    <w:rsid w:val="00C8254F"/>
    <w:rsid w:val="00C83962"/>
    <w:rsid w:val="00C84375"/>
    <w:rsid w:val="00C84B07"/>
    <w:rsid w:val="00C86A83"/>
    <w:rsid w:val="00C8797D"/>
    <w:rsid w:val="00C957CA"/>
    <w:rsid w:val="00CA4541"/>
    <w:rsid w:val="00CA49E7"/>
    <w:rsid w:val="00CA5AFC"/>
    <w:rsid w:val="00CA5D56"/>
    <w:rsid w:val="00CA7219"/>
    <w:rsid w:val="00CB2376"/>
    <w:rsid w:val="00CB2903"/>
    <w:rsid w:val="00CB445A"/>
    <w:rsid w:val="00CC641C"/>
    <w:rsid w:val="00CC7B9D"/>
    <w:rsid w:val="00CD04A5"/>
    <w:rsid w:val="00CD0B36"/>
    <w:rsid w:val="00CD0E78"/>
    <w:rsid w:val="00CD3477"/>
    <w:rsid w:val="00CD39EA"/>
    <w:rsid w:val="00CE1AC4"/>
    <w:rsid w:val="00CE334B"/>
    <w:rsid w:val="00CE4362"/>
    <w:rsid w:val="00CE55D0"/>
    <w:rsid w:val="00CE59E8"/>
    <w:rsid w:val="00CE6620"/>
    <w:rsid w:val="00CF004C"/>
    <w:rsid w:val="00CF06E1"/>
    <w:rsid w:val="00CF3798"/>
    <w:rsid w:val="00CF56EA"/>
    <w:rsid w:val="00CF68AA"/>
    <w:rsid w:val="00CF730D"/>
    <w:rsid w:val="00D00F1F"/>
    <w:rsid w:val="00D059DF"/>
    <w:rsid w:val="00D06C6D"/>
    <w:rsid w:val="00D13E89"/>
    <w:rsid w:val="00D1439C"/>
    <w:rsid w:val="00D15852"/>
    <w:rsid w:val="00D21BCB"/>
    <w:rsid w:val="00D25CFC"/>
    <w:rsid w:val="00D26FFB"/>
    <w:rsid w:val="00D30310"/>
    <w:rsid w:val="00D321CE"/>
    <w:rsid w:val="00D32B96"/>
    <w:rsid w:val="00D33B0C"/>
    <w:rsid w:val="00D4285B"/>
    <w:rsid w:val="00D4362A"/>
    <w:rsid w:val="00D4426E"/>
    <w:rsid w:val="00D47234"/>
    <w:rsid w:val="00D47FDA"/>
    <w:rsid w:val="00D54745"/>
    <w:rsid w:val="00D54AC4"/>
    <w:rsid w:val="00D5565D"/>
    <w:rsid w:val="00D57FB7"/>
    <w:rsid w:val="00D61DB3"/>
    <w:rsid w:val="00D6689A"/>
    <w:rsid w:val="00D73C64"/>
    <w:rsid w:val="00D74B46"/>
    <w:rsid w:val="00D800E6"/>
    <w:rsid w:val="00D80DA5"/>
    <w:rsid w:val="00D84C05"/>
    <w:rsid w:val="00D876FC"/>
    <w:rsid w:val="00D91199"/>
    <w:rsid w:val="00D91A28"/>
    <w:rsid w:val="00D91BAE"/>
    <w:rsid w:val="00D9296B"/>
    <w:rsid w:val="00D93F72"/>
    <w:rsid w:val="00D94380"/>
    <w:rsid w:val="00D96FCB"/>
    <w:rsid w:val="00DA22EF"/>
    <w:rsid w:val="00DB19EF"/>
    <w:rsid w:val="00DB5330"/>
    <w:rsid w:val="00DB55F0"/>
    <w:rsid w:val="00DB64C8"/>
    <w:rsid w:val="00DC252B"/>
    <w:rsid w:val="00DC3D24"/>
    <w:rsid w:val="00DC3FDF"/>
    <w:rsid w:val="00DC440E"/>
    <w:rsid w:val="00DC5087"/>
    <w:rsid w:val="00DC6482"/>
    <w:rsid w:val="00DD0C34"/>
    <w:rsid w:val="00DD136E"/>
    <w:rsid w:val="00DD1804"/>
    <w:rsid w:val="00DD3A24"/>
    <w:rsid w:val="00DD435F"/>
    <w:rsid w:val="00DE02A7"/>
    <w:rsid w:val="00DE08AD"/>
    <w:rsid w:val="00DE216B"/>
    <w:rsid w:val="00DE4F49"/>
    <w:rsid w:val="00DE609E"/>
    <w:rsid w:val="00DF095F"/>
    <w:rsid w:val="00DF3BAC"/>
    <w:rsid w:val="00DF7A11"/>
    <w:rsid w:val="00E0023A"/>
    <w:rsid w:val="00E032F9"/>
    <w:rsid w:val="00E06E42"/>
    <w:rsid w:val="00E1462D"/>
    <w:rsid w:val="00E2123F"/>
    <w:rsid w:val="00E234CB"/>
    <w:rsid w:val="00E23F72"/>
    <w:rsid w:val="00E24E18"/>
    <w:rsid w:val="00E26E91"/>
    <w:rsid w:val="00E26EFE"/>
    <w:rsid w:val="00E32B98"/>
    <w:rsid w:val="00E34A65"/>
    <w:rsid w:val="00E37591"/>
    <w:rsid w:val="00E406EB"/>
    <w:rsid w:val="00E407A9"/>
    <w:rsid w:val="00E42EB7"/>
    <w:rsid w:val="00E45BA2"/>
    <w:rsid w:val="00E510DB"/>
    <w:rsid w:val="00E527C4"/>
    <w:rsid w:val="00E52BD7"/>
    <w:rsid w:val="00E6065E"/>
    <w:rsid w:val="00E616CE"/>
    <w:rsid w:val="00E659C9"/>
    <w:rsid w:val="00E679BF"/>
    <w:rsid w:val="00E729B3"/>
    <w:rsid w:val="00E73F16"/>
    <w:rsid w:val="00E77CBA"/>
    <w:rsid w:val="00E823E1"/>
    <w:rsid w:val="00E835C6"/>
    <w:rsid w:val="00E9069E"/>
    <w:rsid w:val="00E9344E"/>
    <w:rsid w:val="00E93755"/>
    <w:rsid w:val="00E9600E"/>
    <w:rsid w:val="00E96E70"/>
    <w:rsid w:val="00EA0179"/>
    <w:rsid w:val="00EA03B4"/>
    <w:rsid w:val="00EA2847"/>
    <w:rsid w:val="00EB117F"/>
    <w:rsid w:val="00EB3D5D"/>
    <w:rsid w:val="00EB5246"/>
    <w:rsid w:val="00EB5384"/>
    <w:rsid w:val="00EB78C3"/>
    <w:rsid w:val="00EC1D48"/>
    <w:rsid w:val="00EC5BB6"/>
    <w:rsid w:val="00EC6058"/>
    <w:rsid w:val="00EC75E5"/>
    <w:rsid w:val="00ED0EE4"/>
    <w:rsid w:val="00ED1A0B"/>
    <w:rsid w:val="00ED2DA3"/>
    <w:rsid w:val="00ED363D"/>
    <w:rsid w:val="00ED45A8"/>
    <w:rsid w:val="00ED5F13"/>
    <w:rsid w:val="00EE3FFF"/>
    <w:rsid w:val="00EE6D64"/>
    <w:rsid w:val="00EF387B"/>
    <w:rsid w:val="00F010CE"/>
    <w:rsid w:val="00F04D24"/>
    <w:rsid w:val="00F04DEB"/>
    <w:rsid w:val="00F0709B"/>
    <w:rsid w:val="00F078C6"/>
    <w:rsid w:val="00F07E02"/>
    <w:rsid w:val="00F11A15"/>
    <w:rsid w:val="00F24D1B"/>
    <w:rsid w:val="00F3017A"/>
    <w:rsid w:val="00F30494"/>
    <w:rsid w:val="00F37132"/>
    <w:rsid w:val="00F4022E"/>
    <w:rsid w:val="00F4283D"/>
    <w:rsid w:val="00F43863"/>
    <w:rsid w:val="00F52C42"/>
    <w:rsid w:val="00F536F2"/>
    <w:rsid w:val="00F53DBF"/>
    <w:rsid w:val="00F632EB"/>
    <w:rsid w:val="00F647A3"/>
    <w:rsid w:val="00F64CBD"/>
    <w:rsid w:val="00F67CC5"/>
    <w:rsid w:val="00F67D2C"/>
    <w:rsid w:val="00F707A7"/>
    <w:rsid w:val="00F7571E"/>
    <w:rsid w:val="00F7656C"/>
    <w:rsid w:val="00F76B81"/>
    <w:rsid w:val="00F76EEA"/>
    <w:rsid w:val="00F80D74"/>
    <w:rsid w:val="00F80ED4"/>
    <w:rsid w:val="00F85ADA"/>
    <w:rsid w:val="00F90B6F"/>
    <w:rsid w:val="00F90CEB"/>
    <w:rsid w:val="00F959F7"/>
    <w:rsid w:val="00F97AC4"/>
    <w:rsid w:val="00F97D47"/>
    <w:rsid w:val="00FA0C48"/>
    <w:rsid w:val="00FA200D"/>
    <w:rsid w:val="00FA689E"/>
    <w:rsid w:val="00FB3C84"/>
    <w:rsid w:val="00FB5348"/>
    <w:rsid w:val="00FC613A"/>
    <w:rsid w:val="00FD105C"/>
    <w:rsid w:val="00FD16C1"/>
    <w:rsid w:val="00FD1FC4"/>
    <w:rsid w:val="00FD4D09"/>
    <w:rsid w:val="00FD5820"/>
    <w:rsid w:val="00FE78BD"/>
    <w:rsid w:val="00FF0547"/>
    <w:rsid w:val="00FF226C"/>
    <w:rsid w:val="00FF5424"/>
    <w:rsid w:val="00FF700E"/>
    <w:rsid w:val="00FF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lin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7FDF5ECF"/>
  <w15:chartTrackingRefBased/>
  <w15:docId w15:val="{2CFA4298-9F99-40B0-BFEA-F5F14F56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eastAsiaTheme="minorHAnsi" w:hAnsi="Gill Sans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874"/>
    <w:pPr>
      <w:jc w:val="both"/>
    </w:pPr>
    <w:rPr>
      <w:rFonts w:ascii="Consolas" w:hAnsi="Consolas"/>
      <w:sz w:val="16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1E4739"/>
    <w:pPr>
      <w:keepNext/>
      <w:keepLines/>
      <w:numPr>
        <w:numId w:val="1"/>
      </w:numPr>
      <w:spacing w:before="120" w:after="120"/>
      <w:ind w:left="720" w:hanging="720"/>
      <w:jc w:val="left"/>
      <w:outlineLvl w:val="0"/>
    </w:pPr>
    <w:rPr>
      <w:rFonts w:eastAsiaTheme="majorEastAsia" w:cstheme="majorBidi"/>
      <w:b/>
      <w:bCs/>
      <w:sz w:val="28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B95326"/>
    <w:pPr>
      <w:keepNext/>
      <w:keepLines/>
      <w:numPr>
        <w:ilvl w:val="1"/>
        <w:numId w:val="2"/>
      </w:numPr>
      <w:spacing w:before="240" w:after="120"/>
      <w:ind w:left="720" w:hanging="720"/>
      <w:jc w:val="left"/>
      <w:outlineLvl w:val="1"/>
    </w:pPr>
    <w:rPr>
      <w:rFonts w:eastAsiaTheme="majorEastAsia" w:cs="Gill Sans"/>
      <w:b/>
      <w:bCs/>
      <w:sz w:val="24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062C90"/>
    <w:pPr>
      <w:keepNext/>
      <w:keepLines/>
      <w:numPr>
        <w:ilvl w:val="2"/>
        <w:numId w:val="3"/>
      </w:numPr>
      <w:spacing w:before="240" w:after="120"/>
      <w:jc w:val="left"/>
      <w:outlineLvl w:val="2"/>
    </w:pPr>
    <w:rPr>
      <w:rFonts w:eastAsiaTheme="majorEastAsia" w:cstheme="majorBidi"/>
      <w:sz w:val="24"/>
      <w:szCs w:val="32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E34A65"/>
    <w:pPr>
      <w:keepNext/>
      <w:keepLines/>
      <w:numPr>
        <w:ilvl w:val="3"/>
        <w:numId w:val="3"/>
      </w:numPr>
      <w:spacing w:before="240" w:after="120"/>
      <w:ind w:left="720" w:hanging="720"/>
      <w:jc w:val="left"/>
      <w:outlineLvl w:val="3"/>
    </w:pPr>
    <w:rPr>
      <w:rFonts w:eastAsiaTheme="majorEastAsia" w:cstheme="majorBidi"/>
      <w:iCs/>
      <w:smallCaps/>
      <w:sz w:val="20"/>
      <w:szCs w:val="28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3C27DD"/>
    <w:pPr>
      <w:keepNext/>
      <w:keepLines/>
      <w:numPr>
        <w:ilvl w:val="4"/>
        <w:numId w:val="3"/>
      </w:numPr>
      <w:spacing w:before="240" w:after="120"/>
      <w:ind w:left="720" w:hanging="720"/>
      <w:jc w:val="left"/>
      <w:outlineLvl w:val="4"/>
    </w:pPr>
    <w:rPr>
      <w:rFonts w:eastAsiaTheme="majorEastAsia" w:cstheme="majorBidi"/>
      <w:i/>
      <w:smallCaps/>
      <w:sz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A4D2D"/>
    <w:pPr>
      <w:keepNext/>
      <w:keepLines/>
      <w:numPr>
        <w:ilvl w:val="5"/>
        <w:numId w:val="3"/>
      </w:numPr>
      <w:spacing w:before="40"/>
      <w:jc w:val="left"/>
      <w:outlineLvl w:val="5"/>
    </w:pPr>
    <w:rPr>
      <w:rFonts w:eastAsiaTheme="majorEastAsia" w:cstheme="majorBidi"/>
      <w:sz w:val="20"/>
    </w:rPr>
  </w:style>
  <w:style w:type="paragraph" w:styleId="Heading7">
    <w:name w:val="heading 7"/>
    <w:basedOn w:val="Normal"/>
    <w:next w:val="BodyText"/>
    <w:link w:val="Heading7Char"/>
    <w:autoRedefine/>
    <w:uiPriority w:val="9"/>
    <w:unhideWhenUsed/>
    <w:qFormat/>
    <w:rsid w:val="006A4D2D"/>
    <w:pPr>
      <w:keepNext/>
      <w:keepLines/>
      <w:numPr>
        <w:ilvl w:val="6"/>
        <w:numId w:val="3"/>
      </w:numPr>
      <w:spacing w:before="40"/>
      <w:jc w:val="left"/>
      <w:outlineLvl w:val="6"/>
    </w:pPr>
    <w:rPr>
      <w:rFonts w:eastAsiaTheme="majorEastAsia" w:cstheme="majorBidi"/>
      <w:i/>
      <w:iCs/>
      <w:sz w:val="20"/>
    </w:rPr>
  </w:style>
  <w:style w:type="paragraph" w:styleId="Heading8">
    <w:name w:val="heading 8"/>
    <w:basedOn w:val="Normal"/>
    <w:next w:val="BodyText"/>
    <w:link w:val="Heading8Char"/>
    <w:autoRedefine/>
    <w:uiPriority w:val="9"/>
    <w:unhideWhenUsed/>
    <w:qFormat/>
    <w:rsid w:val="006A4D2D"/>
    <w:pPr>
      <w:keepNext/>
      <w:keepLines/>
      <w:numPr>
        <w:ilvl w:val="7"/>
        <w:numId w:val="3"/>
      </w:numPr>
      <w:spacing w:before="40"/>
      <w:jc w:val="left"/>
      <w:outlineLvl w:val="7"/>
    </w:pPr>
    <w:rPr>
      <w:rFonts w:eastAsiaTheme="majorEastAsia" w:cstheme="majorBidi"/>
      <w:sz w:val="20"/>
      <w:szCs w:val="21"/>
    </w:rPr>
  </w:style>
  <w:style w:type="paragraph" w:styleId="Heading9">
    <w:name w:val="heading 9"/>
    <w:basedOn w:val="Normal"/>
    <w:next w:val="BodyText"/>
    <w:link w:val="Heading9Char"/>
    <w:autoRedefine/>
    <w:uiPriority w:val="9"/>
    <w:unhideWhenUsed/>
    <w:rsid w:val="00247DE9"/>
    <w:pPr>
      <w:keepNext/>
      <w:keepLines/>
      <w:numPr>
        <w:ilvl w:val="8"/>
        <w:numId w:val="3"/>
      </w:numPr>
      <w:spacing w:before="40"/>
      <w:outlineLvl w:val="8"/>
    </w:pPr>
    <w:rPr>
      <w:rFonts w:eastAsiaTheme="majorEastAsia" w:cstheme="majorBidi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/Footer,header odd,header,Hyphen,NCDOT Header"/>
    <w:basedOn w:val="Normal"/>
    <w:link w:val="HeaderChar"/>
    <w:uiPriority w:val="99"/>
    <w:unhideWhenUsed/>
    <w:rsid w:val="00F959F7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/Footer Char,header odd Char,header Char,Hyphen Char,NCDOT Header Char"/>
    <w:basedOn w:val="DefaultParagraphFont"/>
    <w:link w:val="Header"/>
    <w:uiPriority w:val="99"/>
    <w:rsid w:val="00F959F7"/>
  </w:style>
  <w:style w:type="paragraph" w:styleId="Footer">
    <w:name w:val="footer"/>
    <w:basedOn w:val="Normal"/>
    <w:link w:val="FooterChar"/>
    <w:uiPriority w:val="99"/>
    <w:unhideWhenUsed/>
    <w:rsid w:val="00F959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9F7"/>
  </w:style>
  <w:style w:type="character" w:customStyle="1" w:styleId="Heading1Char">
    <w:name w:val="Heading 1 Char"/>
    <w:basedOn w:val="DefaultParagraphFont"/>
    <w:link w:val="Heading1"/>
    <w:uiPriority w:val="9"/>
    <w:rsid w:val="001E4739"/>
    <w:rPr>
      <w:rFonts w:ascii="Consolas" w:eastAsiaTheme="majorEastAsia" w:hAnsi="Consolas" w:cstheme="majorBidi"/>
      <w:b/>
      <w:bCs/>
      <w:sz w:val="28"/>
    </w:rPr>
  </w:style>
  <w:style w:type="paragraph" w:styleId="NoSpacing">
    <w:name w:val="No Spacing"/>
    <w:uiPriority w:val="1"/>
    <w:rsid w:val="007C10BD"/>
  </w:style>
  <w:style w:type="character" w:customStyle="1" w:styleId="Heading2Char">
    <w:name w:val="Heading 2 Char"/>
    <w:basedOn w:val="DefaultParagraphFont"/>
    <w:link w:val="Heading2"/>
    <w:uiPriority w:val="9"/>
    <w:rsid w:val="00B95326"/>
    <w:rPr>
      <w:rFonts w:ascii="Consolas" w:eastAsiaTheme="majorEastAsia" w:hAnsi="Consolas" w:cs="Gill Sans"/>
      <w:b/>
      <w:bCs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2C90"/>
    <w:rPr>
      <w:rFonts w:ascii="Consolas" w:eastAsiaTheme="majorEastAsia" w:hAnsi="Consolas" w:cstheme="majorBidi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4A65"/>
    <w:rPr>
      <w:rFonts w:ascii="Consolas" w:eastAsiaTheme="majorEastAsia" w:hAnsi="Consolas" w:cstheme="majorBidi"/>
      <w:iCs/>
      <w:smallCaps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3C27DD"/>
    <w:rPr>
      <w:rFonts w:ascii="Consolas" w:eastAsiaTheme="majorEastAsia" w:hAnsi="Consolas" w:cstheme="majorBidi"/>
      <w:i/>
      <w:smallCaps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A4D2D"/>
    <w:rPr>
      <w:rFonts w:ascii="Consolas" w:eastAsiaTheme="majorEastAsia" w:hAnsi="Consolas" w:cstheme="majorBidi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A4D2D"/>
    <w:rPr>
      <w:rFonts w:ascii="Consolas" w:eastAsiaTheme="majorEastAsia" w:hAnsi="Consolas" w:cstheme="majorBidi"/>
      <w:i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6A4D2D"/>
    <w:rPr>
      <w:rFonts w:ascii="Consolas" w:eastAsiaTheme="majorEastAsia" w:hAnsi="Consolas" w:cstheme="majorBidi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DC3D24"/>
    <w:rPr>
      <w:rFonts w:ascii="Consolas" w:eastAsiaTheme="majorEastAsia" w:hAnsi="Consolas" w:cstheme="majorBidi"/>
      <w:i/>
      <w:iCs/>
      <w:sz w:val="21"/>
      <w:szCs w:val="21"/>
    </w:rPr>
  </w:style>
  <w:style w:type="paragraph" w:styleId="Subtitle">
    <w:name w:val="Subtitle"/>
    <w:next w:val="Normal"/>
    <w:link w:val="SubtitleChar"/>
    <w:uiPriority w:val="11"/>
    <w:qFormat/>
    <w:rsid w:val="008F1385"/>
    <w:pPr>
      <w:numPr>
        <w:ilvl w:val="1"/>
      </w:numPr>
      <w:spacing w:after="160"/>
    </w:pPr>
    <w:rPr>
      <w:rFonts w:eastAsiaTheme="minorEastAsia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F1385"/>
    <w:rPr>
      <w:rFonts w:eastAsiaTheme="minorEastAsia"/>
      <w:spacing w:val="15"/>
      <w:sz w:val="22"/>
      <w:szCs w:val="22"/>
    </w:rPr>
  </w:style>
  <w:style w:type="paragraph" w:styleId="Title">
    <w:name w:val="Title"/>
    <w:basedOn w:val="Chapter"/>
    <w:next w:val="Normal"/>
    <w:link w:val="TitleChar"/>
    <w:uiPriority w:val="10"/>
    <w:qFormat/>
    <w:rsid w:val="00BD1E75"/>
    <w:pPr>
      <w:pageBreakBefore w:val="0"/>
      <w:spacing w:after="240"/>
      <w:contextualSpacing/>
      <w:jc w:val="center"/>
    </w:pPr>
    <w:rPr>
      <w:b/>
      <w:spacing w:val="-10"/>
      <w:kern w:val="28"/>
      <w:sz w:val="24"/>
      <w:szCs w:val="56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BD1E75"/>
    <w:rPr>
      <w:rFonts w:ascii="Verdana" w:eastAsiaTheme="majorEastAsia" w:hAnsi="Verdana" w:cstheme="majorBidi"/>
      <w:b/>
      <w:smallCaps/>
      <w:spacing w:val="-10"/>
      <w:kern w:val="28"/>
      <w:szCs w:val="56"/>
    </w:rPr>
  </w:style>
  <w:style w:type="paragraph" w:styleId="ListParagraph">
    <w:name w:val="List Paragraph"/>
    <w:basedOn w:val="Normal"/>
    <w:uiPriority w:val="34"/>
    <w:qFormat/>
    <w:rsid w:val="008F010C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C6408B"/>
    <w:pPr>
      <w:tabs>
        <w:tab w:val="left" w:pos="475"/>
        <w:tab w:val="right" w:leader="dot" w:pos="10440"/>
      </w:tabs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C6408B"/>
    <w:pPr>
      <w:tabs>
        <w:tab w:val="left" w:pos="965"/>
        <w:tab w:val="right" w:leader="dot" w:pos="10440"/>
      </w:tabs>
      <w:ind w:left="245"/>
    </w:pPr>
  </w:style>
  <w:style w:type="paragraph" w:styleId="TOC3">
    <w:name w:val="toc 3"/>
    <w:basedOn w:val="Normal"/>
    <w:next w:val="Normal"/>
    <w:autoRedefine/>
    <w:uiPriority w:val="39"/>
    <w:unhideWhenUsed/>
    <w:rsid w:val="00C86A83"/>
    <w:pPr>
      <w:ind w:left="475"/>
    </w:pPr>
  </w:style>
  <w:style w:type="paragraph" w:styleId="TOC4">
    <w:name w:val="toc 4"/>
    <w:basedOn w:val="Normal"/>
    <w:next w:val="Normal"/>
    <w:autoRedefine/>
    <w:uiPriority w:val="39"/>
    <w:unhideWhenUsed/>
    <w:rsid w:val="00BC409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BC409E"/>
    <w:pPr>
      <w:ind w:left="965"/>
    </w:pPr>
  </w:style>
  <w:style w:type="paragraph" w:styleId="TOC6">
    <w:name w:val="toc 6"/>
    <w:basedOn w:val="Normal"/>
    <w:next w:val="Normal"/>
    <w:autoRedefine/>
    <w:uiPriority w:val="39"/>
    <w:unhideWhenUsed/>
    <w:rsid w:val="00BC409E"/>
    <w:pPr>
      <w:ind w:left="1195"/>
    </w:pPr>
  </w:style>
  <w:style w:type="paragraph" w:styleId="TOC7">
    <w:name w:val="toc 7"/>
    <w:basedOn w:val="Normal"/>
    <w:next w:val="Normal"/>
    <w:autoRedefine/>
    <w:uiPriority w:val="39"/>
    <w:unhideWhenUsed/>
    <w:rsid w:val="00BC409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BC409E"/>
    <w:pPr>
      <w:ind w:left="1685"/>
    </w:pPr>
  </w:style>
  <w:style w:type="paragraph" w:styleId="TOC9">
    <w:name w:val="toc 9"/>
    <w:basedOn w:val="Normal"/>
    <w:next w:val="Normal"/>
    <w:autoRedefine/>
    <w:uiPriority w:val="39"/>
    <w:unhideWhenUsed/>
    <w:rsid w:val="00BC409E"/>
    <w:pPr>
      <w:ind w:left="1915"/>
    </w:pPr>
  </w:style>
  <w:style w:type="paragraph" w:styleId="TOCHeading">
    <w:name w:val="TOC Heading"/>
    <w:basedOn w:val="Heading1"/>
    <w:next w:val="Normal"/>
    <w:uiPriority w:val="39"/>
    <w:unhideWhenUsed/>
    <w:qFormat/>
    <w:rsid w:val="008F010C"/>
    <w:pPr>
      <w:outlineLvl w:val="9"/>
    </w:pPr>
  </w:style>
  <w:style w:type="paragraph" w:styleId="Caption">
    <w:name w:val="caption"/>
    <w:basedOn w:val="Normal"/>
    <w:next w:val="Normal"/>
    <w:uiPriority w:val="35"/>
    <w:unhideWhenUsed/>
    <w:qFormat/>
    <w:rsid w:val="00B35320"/>
    <w:pPr>
      <w:spacing w:after="200"/>
      <w:jc w:val="center"/>
    </w:pPr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F010C"/>
    <w:pPr>
      <w:ind w:left="24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F010C"/>
    <w:pPr>
      <w:ind w:left="960" w:hanging="240"/>
    </w:pPr>
  </w:style>
  <w:style w:type="paragraph" w:customStyle="1" w:styleId="Chapter">
    <w:name w:val="Chapter"/>
    <w:basedOn w:val="Normal"/>
    <w:next w:val="Normal"/>
    <w:rsid w:val="00DE4F49"/>
    <w:pPr>
      <w:keepNext/>
      <w:keepLines/>
      <w:pageBreakBefore/>
    </w:pPr>
    <w:rPr>
      <w:rFonts w:eastAsiaTheme="majorEastAsia" w:cstheme="majorBidi"/>
      <w:smallCaps/>
      <w:sz w:val="52"/>
      <w:szCs w:val="48"/>
      <w:u w:val="single"/>
    </w:rPr>
  </w:style>
  <w:style w:type="character" w:styleId="Hyperlink">
    <w:name w:val="Hyperlink"/>
    <w:basedOn w:val="DefaultParagraphFont"/>
    <w:uiPriority w:val="99"/>
    <w:unhideWhenUsed/>
    <w:rsid w:val="00286D18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2A6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qFormat/>
    <w:rsid w:val="00AB6AFF"/>
    <w:pPr>
      <w:jc w:val="left"/>
    </w:pPr>
  </w:style>
  <w:style w:type="paragraph" w:customStyle="1" w:styleId="TableHeader">
    <w:name w:val="Table Header"/>
    <w:basedOn w:val="TableText"/>
    <w:autoRedefine/>
    <w:qFormat/>
    <w:rsid w:val="001E4739"/>
    <w:rPr>
      <w:b/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5B7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5B7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95B7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5B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5B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71AE4"/>
    <w:rPr>
      <w:color w:val="808080"/>
    </w:rPr>
  </w:style>
  <w:style w:type="paragraph" w:customStyle="1" w:styleId="Appendix">
    <w:name w:val="Appendix"/>
    <w:basedOn w:val="Heading1"/>
    <w:next w:val="Normal"/>
    <w:link w:val="AppendixChar"/>
    <w:autoRedefine/>
    <w:qFormat/>
    <w:rsid w:val="00781D38"/>
    <w:pPr>
      <w:pageBreakBefore/>
      <w:numPr>
        <w:numId w:val="4"/>
      </w:numPr>
      <w:ind w:left="360"/>
    </w:pPr>
    <w:rPr>
      <w:i/>
    </w:rPr>
  </w:style>
  <w:style w:type="character" w:customStyle="1" w:styleId="AppendixChar">
    <w:name w:val="Appendix Char"/>
    <w:basedOn w:val="DefaultParagraphFont"/>
    <w:link w:val="Appendix"/>
    <w:rsid w:val="00781D38"/>
    <w:rPr>
      <w:rFonts w:ascii="Consolas" w:eastAsiaTheme="majorEastAsia" w:hAnsi="Consolas" w:cstheme="majorBidi"/>
      <w:b/>
      <w:bCs/>
      <w:i/>
      <w:sz w:val="28"/>
    </w:rPr>
  </w:style>
  <w:style w:type="paragraph" w:styleId="BodyText">
    <w:name w:val="Body Text"/>
    <w:basedOn w:val="Normal"/>
    <w:link w:val="BodyTextChar"/>
    <w:uiPriority w:val="99"/>
    <w:unhideWhenUsed/>
    <w:qFormat/>
    <w:rsid w:val="00623DBF"/>
    <w:pPr>
      <w:jc w:val="left"/>
    </w:pPr>
  </w:style>
  <w:style w:type="character" w:customStyle="1" w:styleId="BodyTextChar">
    <w:name w:val="Body Text Char"/>
    <w:basedOn w:val="DefaultParagraphFont"/>
    <w:link w:val="BodyText"/>
    <w:uiPriority w:val="99"/>
    <w:rsid w:val="00623DBF"/>
    <w:rPr>
      <w:rFonts w:ascii="Verdana" w:hAnsi="Verdana"/>
      <w:sz w:val="18"/>
    </w:rPr>
  </w:style>
  <w:style w:type="paragraph" w:customStyle="1" w:styleId="BodySingle">
    <w:name w:val="BodySingle"/>
    <w:basedOn w:val="BodyText"/>
    <w:link w:val="BodySingleChar"/>
    <w:autoRedefine/>
    <w:rsid w:val="00781D38"/>
    <w:rPr>
      <w:rFonts w:ascii="Cambria Math" w:hAnsi="Cambria Math"/>
      <w:i/>
    </w:rPr>
  </w:style>
  <w:style w:type="character" w:customStyle="1" w:styleId="BodySingleChar">
    <w:name w:val="BodySingle Char"/>
    <w:basedOn w:val="BodyTextChar"/>
    <w:link w:val="BodySingle"/>
    <w:rsid w:val="00781D38"/>
    <w:rPr>
      <w:rFonts w:ascii="Cambria Math" w:hAnsi="Cambria Math"/>
      <w:i/>
      <w:sz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16B16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E3FFF"/>
  </w:style>
  <w:style w:type="character" w:customStyle="1" w:styleId="Mention1">
    <w:name w:val="Mention1"/>
    <w:basedOn w:val="DefaultParagraphFont"/>
    <w:uiPriority w:val="99"/>
    <w:semiHidden/>
    <w:unhideWhenUsed/>
    <w:rsid w:val="00D80DA5"/>
    <w:rPr>
      <w:color w:val="2B579A"/>
      <w:shd w:val="clear" w:color="auto" w:fill="E6E6E6"/>
    </w:rPr>
  </w:style>
  <w:style w:type="character" w:customStyle="1" w:styleId="Mention2">
    <w:name w:val="Mention2"/>
    <w:basedOn w:val="DefaultParagraphFont"/>
    <w:uiPriority w:val="99"/>
    <w:semiHidden/>
    <w:unhideWhenUsed/>
    <w:rsid w:val="00EB78C3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A12D95"/>
    <w:pPr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sz w:val="24"/>
    </w:rPr>
  </w:style>
  <w:style w:type="table" w:styleId="GridTable1Light">
    <w:name w:val="Grid Table 1 Light"/>
    <w:basedOn w:val="TableNormal"/>
    <w:uiPriority w:val="46"/>
    <w:rsid w:val="00623DB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rFonts w:ascii="Verdana" w:hAnsi="Verdana"/>
        <w:b/>
        <w:bCs/>
      </w:rPr>
      <w:tblPr/>
      <w:tcPr>
        <w:shd w:val="clear" w:color="auto" w:fill="E2EFD9" w:themeFill="accent6" w:themeFillTint="33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GridTable6Colorful">
    <w:name w:val="Grid Table 6 Colorful"/>
    <w:basedOn w:val="TableNormal"/>
    <w:uiPriority w:val="51"/>
    <w:rsid w:val="00C6408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left w:w="115" w:type="dxa"/>
        <w:right w:w="115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C6408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06B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8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5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8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4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9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2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63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8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6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50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07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08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80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8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55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4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50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57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72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6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23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0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3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3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87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5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64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6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97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31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0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0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2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36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9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1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5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06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6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21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41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76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95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74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45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92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80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66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6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campean@carrollbiomedical.com" TargetMode="External"/><Relationship Id="rId1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Template\MSWord\Abcase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C76B1662D6BD40ABBA5346600964F9" ma:contentTypeVersion="18" ma:contentTypeDescription="Create a new document." ma:contentTypeScope="" ma:versionID="6765f368f17c4f34c12c794fdd5db62e">
  <xsd:schema xmlns:xsd="http://www.w3.org/2001/XMLSchema" xmlns:xs="http://www.w3.org/2001/XMLSchema" xmlns:p="http://schemas.microsoft.com/office/2006/metadata/properties" xmlns:ns2="e59c6a51-f461-47f9-be11-87aa7e42ebc4" xmlns:ns3="01a7605a-546e-4e27-9cc8-63791808b996" targetNamespace="http://schemas.microsoft.com/office/2006/metadata/properties" ma:root="true" ma:fieldsID="d9de4961205a6e23c7a6d73cbce930eb" ns2:_="" ns3:_="">
    <xsd:import namespace="e59c6a51-f461-47f9-be11-87aa7e42ebc4"/>
    <xsd:import namespace="01a7605a-546e-4e27-9cc8-63791808b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6a51-f461-47f9-be11-87aa7e42eb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9b0240e-e161-4efb-b47e-3120158c14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605a-546e-4e27-9cc8-63791808b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ce2cf58-ee36-4436-a715-b867e05cae7c}" ma:internalName="TaxCatchAll" ma:showField="CatchAllData" ma:web="01a7605a-546e-4e27-9cc8-63791808b9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a7605a-546e-4e27-9cc8-63791808b996" xsi:nil="true"/>
    <lcf76f155ced4ddcb4097134ff3c332f xmlns="e59c6a51-f461-47f9-be11-87aa7e42ebc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501173-984C-4B87-AF64-1A849D2DA9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6a51-f461-47f9-be11-87aa7e42ebc4"/>
    <ds:schemaRef ds:uri="01a7605a-546e-4e27-9cc8-63791808b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898A94-A18B-4DFE-BDC1-52BC43C770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3CC024-03FA-4692-8EA8-6B576BC64839}">
  <ds:schemaRefs>
    <ds:schemaRef ds:uri="http://schemas.microsoft.com/office/2006/metadata/properties"/>
    <ds:schemaRef ds:uri="http://schemas.microsoft.com/office/infopath/2007/PartnerControls"/>
    <ds:schemaRef ds:uri="01a7605a-546e-4e27-9cc8-63791808b996"/>
    <ds:schemaRef ds:uri="e59c6a51-f461-47f9-be11-87aa7e42ebc4"/>
  </ds:schemaRefs>
</ds:datastoreItem>
</file>

<file path=customXml/itemProps4.xml><?xml version="1.0" encoding="utf-8"?>
<ds:datastoreItem xmlns:ds="http://schemas.openxmlformats.org/officeDocument/2006/customXml" ds:itemID="{768BDED7-3BF4-4184-9657-4C179DEA3B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AbcaseReport.dotx</Template>
  <TotalTime>258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Carroll Biomedical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Campean</dc:creator>
  <cp:keywords/>
  <cp:lastModifiedBy>Alex Campean</cp:lastModifiedBy>
  <cp:revision>80</cp:revision>
  <cp:lastPrinted>2023-08-04T19:29:00Z</cp:lastPrinted>
  <dcterms:created xsi:type="dcterms:W3CDTF">2024-07-18T18:54:00Z</dcterms:created>
  <dcterms:modified xsi:type="dcterms:W3CDTF">2025-06-26T18:19:00Z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0x010100ECC76B1662D6BD40ABBA5346600964F9</vt:lpwstr>
  </property>
  <property fmtid="{D5CDD505-2E9C-101B-9397-08002B2CF9AE}" pid="3" name="MediaServiceImageTags">
    <vt:lpwstr/>
  </property>
</Properties>
</file>